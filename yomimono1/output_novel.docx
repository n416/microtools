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t>第1話：システム障害の現状と課題</w:t>
      </w:r>
    </w:p>
    <w:p>
      <w:r>
        <w:t xml:space="preserve"/>
      </w:r>
    </w:p>
    <w:p>
      <w:r>
        <w:t>はじめに</w:t>
      </w:r>
    </w:p>
    <w:p>
      <w:r>
        <w:t>本資料は、現在進行中のプロジェクトにおけるシステム構成と運用マニュアルである。</w:t>
      </w:r>
    </w:p>
    <w:p>
      <w:r>
        <w:t>……というのは建前で、本当は最近俺の身に起きている「致命的なバグ」のような現象を整理するための、自分用の非公式ログ（メモ）として残している。</w:t>
      </w:r>
    </w:p>
    <w:p>
      <w:r>
        <w:t>誰に見せるわけでもない。ただ、コード（※1）エディタに向かって文字を打ち込んでいる時だけが、自分が正常な人間であると錯覚できるからだ。</w:t>
      </w:r>
    </w:p>
    <w:p>
      <w:r>
        <w:t xml:space="preserve"/>
      </w:r>
    </w:p>
    <w:p>
      <w:r>
        <w:t>充実した、けれど少し奇妙な日常</w:t>
      </w:r>
    </w:p>
    <w:p>
      <w:r>
        <w:t>現在関わっているプロジェクトのスケジュールは適正に管理されており、決して世間で言うような「デスマーチ（※2）」ではない。</w:t>
      </w:r>
    </w:p>
    <w:p>
      <w:r>
        <w:t>社長の土屋さんは常に現場の意見を尊重してくれるし、先輩の相馬さんのコードレビュー（※3）は的確で死ぬほど勉強になる。クライアント（※4）側のPM（※5）である天宮さんも、要件定義（※6）の段階からこちら側の意図を汲んで積極的に協力してくれている。</w:t>
      </w:r>
    </w:p>
    <w:p>
      <w:r>
        <w:t>俺、小林悠太も、メインプログラマ（※7）としてやりがいのある重たいタスク（※8）を任せられ、チームの役に立てているという確かな実感があった。</w:t>
      </w:r>
    </w:p>
    <w:p>
      <w:r>
        <w:t>残業も少なく、仕事は完璧なまでに順調だ。</w:t>
      </w:r>
    </w:p>
    <w:p>
      <w:r>
        <w:t xml:space="preserve"/>
      </w:r>
    </w:p>
    <w:p>
      <w:r>
        <w:t>だが——問題は「俺自身」のハードウェア（肉体）の方にある。</w:t>
      </w:r>
    </w:p>
    <w:p>
      <w:r>
        <w:t xml:space="preserve"/>
      </w:r>
    </w:p>
    <w:p>
      <w:r>
        <w:t>「す〜は〜...」</w:t>
      </w:r>
    </w:p>
    <w:p>
      <w:r>
        <w:t xml:space="preserve"/>
      </w:r>
    </w:p>
    <w:p>
      <w:r>
        <w:t>スマートウォッチから流れるメトロノームの音。</w:t>
      </w:r>
    </w:p>
    <w:p>
      <w:r>
        <w:t>社長の土屋さんが「GitHub（※9）でたまたま見つけたんだけど、これ妙に集中できるんだよ」と勧めてくれたアプリの音だ。社長本人が愛用していることもあり、何気なくインストールしてみたのだが、最近の俺はこれがないと文字通り『生きていけない』状態になっている。</w:t>
      </w:r>
    </w:p>
    <w:p>
      <w:r>
        <w:t xml:space="preserve"/>
      </w:r>
    </w:p>
    <w:p>
      <w:r>
        <w:t>この一定のリズムに合わせて呼吸を整えないと、自分の意識が、あるいは世界そのもののテクスチャが、薄れていくような奇妙な感覚に陥るのだ。</w:t>
      </w:r>
    </w:p>
    <w:p>
      <w:r>
        <w:t xml:space="preserve"/>
      </w:r>
    </w:p>
    <w:p>
      <w:r>
        <w:t>インシデント発生記録（物理レイヤーの異常）</w:t>
      </w:r>
    </w:p>
    <w:p>
      <w:r>
        <w:t>体調だって悪くない。むしろ頭も体も絶好調なはずだ。寝不足でも過労でもない。</w:t>
      </w:r>
    </w:p>
    <w:p>
      <w:r>
        <w:t>毎朝買っているカフェのコーヒーも普通にうまいし、店員の結衣さんの笑顔にもちゃんと癒されている。</w:t>
      </w:r>
    </w:p>
    <w:p>
      <w:r>
        <w:t xml:space="preserve"/>
      </w:r>
    </w:p>
    <w:p>
      <w:r>
        <w:t>それなのに、三日前の朝、決定的な『インシデント（異常）』が起きた。</w:t>
      </w:r>
    </w:p>
    <w:p>
      <w:r>
        <w:t xml:space="preserve"/>
      </w:r>
    </w:p>
    <w:p>
      <w:r>
        <w:t>出社時、オフィスのエントランスにあるセキュリティゲートを通ろうとした時のことだ。</w:t>
      </w:r>
    </w:p>
    <w:p>
      <w:r>
        <w:t>俺はいつものように、社員証の入ったパスケースをゲートのリーダーにかざした。</w:t>
      </w:r>
    </w:p>
    <w:p>
      <w:r>
        <w:t>『ピッ』という音が鳴るはずが、無音。</w:t>
      </w:r>
    </w:p>
    <w:p>
      <w:r>
        <w:t>ゲートのフラッパー（透明な板）は閉じたままだ。</w:t>
      </w:r>
    </w:p>
    <w:p>
      <w:r>
        <w:t xml:space="preserve"/>
      </w:r>
    </w:p>
    <w:p>
      <w:r>
        <w:t>（あれ？ 読み取りエラーか？）</w:t>
      </w:r>
    </w:p>
    <w:p>
      <w:r>
        <w:t xml:space="preserve"/>
      </w:r>
    </w:p>
    <w:p>
      <w:r>
        <w:t>もう一度かざそうとして、一歩前に踏み出した、その瞬間。</w:t>
      </w:r>
    </w:p>
    <w:p>
      <w:r>
        <w:t>俺の足先が、大理石の床に「沈み込んだ」。</w:t>
      </w:r>
    </w:p>
    <w:p>
      <w:r>
        <w:t xml:space="preserve"/>
      </w:r>
    </w:p>
    <w:p>
      <w:r>
        <w:t>「……え？」</w:t>
      </w:r>
    </w:p>
    <w:p>
      <w:r>
        <w:t xml:space="preserve"/>
      </w:r>
    </w:p>
    <w:p>
      <w:r>
        <w:t>自分の目を疑った。床が抜けたのではない。俺のスニーカーの先端が、まるで3Dゲームの当たり判定（コリジョン）がバグったかのように、物理的な大理石の床を『透過』してめり込んでいたのだ。</w:t>
      </w:r>
    </w:p>
    <w:p>
      <w:r>
        <w:t xml:space="preserve"/>
      </w:r>
    </w:p>
    <w:p>
      <w:r>
        <w:t>反射的に体勢を崩し、俺は閉まっている透明なフラッパーゲートに手をつこうとした。</w:t>
      </w:r>
    </w:p>
    <w:p>
      <w:r>
        <w:t>ドンッ、とプラスチックの硬い感触が返ってくるはずだった。</w:t>
      </w:r>
    </w:p>
    <w:p>
      <w:r>
        <w:t>しかし、俺の右手はなんの抵抗もなくフラッパーを『すり抜け』、そのまま虚空を掻いた。</w:t>
      </w:r>
    </w:p>
    <w:p>
      <w:r>
        <w:t xml:space="preserve"/>
      </w:r>
    </w:p>
    <w:p>
      <w:r>
        <w:t>「う、わっ……！？」</w:t>
      </w:r>
    </w:p>
    <w:p>
      <w:r>
        <w:t xml:space="preserve"/>
      </w:r>
    </w:p>
    <w:p>
      <w:r>
        <w:t>派手に転ぶ——そう思って目を閉じたが、痛みは来なかった。</w:t>
      </w:r>
    </w:p>
    <w:p>
      <w:r>
        <w:t>恐る恐る目を開けると、俺の体は床に倒れ伏しているのではなく、大理石の床を半分透過した状態で『不自然に宙に浮いて（固定されて）』いた。</w:t>
      </w:r>
    </w:p>
    <w:p>
      <w:r>
        <w:t>右手を見ると、指先の輪郭が古いブラウン管テレビの砂嵐のように、ピクセル（※10）単位でチカチカとノイズを上げて明滅している。</w:t>
      </w:r>
    </w:p>
    <w:p>
      <w:r>
        <w:t xml:space="preserve"/>
      </w:r>
    </w:p>
    <w:p>
      <w:r>
        <w:t>（なんだこれ……！ どうなってる！？ 俺の体が、バグってる……！？）</w:t>
      </w:r>
    </w:p>
    <w:p>
      <w:r>
        <w:t xml:space="preserve"/>
      </w:r>
    </w:p>
    <w:p>
      <w:r>
        <w:t>声を出そうとしたが、喉から音が出ない。音声出力のプロセス（※11）すらエラーを起こしているかのようだ。</w:t>
      </w:r>
    </w:p>
    <w:p>
      <w:r>
        <w:t>パニックになりかけたその時、背後から足音が近づいてきた。</w:t>
      </w:r>
    </w:p>
    <w:p>
      <w:r>
        <w:t>同じフロアの別会社のサラリーマンだ。俺は床に半分めり込んだ状態で、必死に助けを求めようと手を伸ばした。</w:t>
      </w:r>
    </w:p>
    <w:p>
      <w:r>
        <w:t xml:space="preserve"/>
      </w:r>
    </w:p>
    <w:p>
      <w:r>
        <w:t>だが、スマホを見ながら歩いていたその男は、床でもがく俺の存在に全く気づく様子もなく——そのまま、俺の肩から胸にかけてを『物理的にすり抜けて』歩き去っていった。</w:t>
      </w:r>
    </w:p>
    <w:p>
      <w:r>
        <w:t>男の体が俺の体を通過した瞬間、まるで冷たい静電気の塊を浴びたような、強烈な吐き気と不協和音が脳内に響いた。</w:t>
      </w:r>
    </w:p>
    <w:p>
      <w:r>
        <w:t xml:space="preserve"/>
      </w:r>
    </w:p>
    <w:p>
      <w:r>
        <w:t>（見えてないのか！？ いや、それ以前に『ぶつからない』！？ オブジェクト同士の干渉が完全にオフになってる……ッ！！）</w:t>
      </w:r>
    </w:p>
    <w:p>
      <w:r>
        <w:t xml:space="preserve"/>
      </w:r>
    </w:p>
    <w:p>
      <w:r>
        <w:t>俺という存在が、この世界の物理エンジンから完全に「除外（ログアウト）」されようとしている。</w:t>
      </w:r>
    </w:p>
    <w:p>
      <w:r>
        <w:t>明確な死の恐怖とは違う、存在そのものが『デリート（消去）』されるという得体の知れない絶望感。視界の端から、オフィスの風景が黒いモザイク状に崩れ落ちていく。</w:t>
      </w:r>
    </w:p>
    <w:p>
      <w:r>
        <w:t xml:space="preserve"/>
      </w:r>
    </w:p>
    <w:p>
      <w:r>
        <w:t>その時だった。</w:t>
      </w:r>
    </w:p>
    <w:p>
      <w:r>
        <w:t xml:space="preserve"/>
      </w:r>
    </w:p>
    <w:p>
      <w:r>
        <w:t>『……チッ、チッ、チッ……』</w:t>
      </w:r>
    </w:p>
    <w:p>
      <w:r>
        <w:t xml:space="preserve"/>
      </w:r>
    </w:p>
    <w:p>
      <w:r>
        <w:t>左腕のスマートウォッチから、あのメトロノームアプリの規則正しい音が微かに鳴った。</w:t>
      </w:r>
    </w:p>
    <w:p>
      <w:r>
        <w:t>無意識に起動したままになっていたBPM（テンポ）の刻み音。</w:t>
      </w:r>
    </w:p>
    <w:p>
      <w:r>
        <w:t xml:space="preserve"/>
      </w:r>
    </w:p>
    <w:p>
      <w:r>
        <w:t>「す〜……は〜……」</w:t>
      </w:r>
    </w:p>
    <w:p>
      <w:r>
        <w:t xml:space="preserve"/>
      </w:r>
    </w:p>
    <w:p>
      <w:r>
        <w:t>俺はすがるように、そのリズムに合わせて深く呼吸をした。</w:t>
      </w:r>
    </w:p>
    <w:p>
      <w:r>
        <w:t>1秒、2秒。一定のクロック信号を脳に強制入力するように、メトロノームの音だけに意識を全集中させる。</w:t>
      </w:r>
    </w:p>
    <w:p>
      <w:r>
        <w:t xml:space="preserve"/>
      </w:r>
    </w:p>
    <w:p>
      <w:r>
        <w:t>カチリ、と。</w:t>
      </w:r>
    </w:p>
    <w:p>
      <w:r>
        <w:t>脳の奥で、ピントが合うような音がした。</w:t>
      </w:r>
    </w:p>
    <w:p>
      <w:r>
        <w:t xml:space="preserve"/>
      </w:r>
    </w:p>
    <w:p>
      <w:r>
        <w:t>「……痛っ」</w:t>
      </w:r>
    </w:p>
    <w:p>
      <w:r>
        <w:t>次の瞬間、俺はオフィスの固い大理石の床に派手にうつ伏せに倒れ込んでいた。</w:t>
      </w:r>
    </w:p>
    <w:p>
      <w:r>
        <w:t>ジンジンと痛む膝と掌。それは間違いなく、さっきまで失われていた「現実の物理的な痛み」だった。</w:t>
      </w:r>
    </w:p>
    <w:p>
      <w:r>
        <w:t>指先のノイズも消え、ゲートのフラッパーにはしっかりと自分の指紋がついている。</w:t>
      </w:r>
    </w:p>
    <w:p>
      <w:r>
        <w:t xml:space="preserve"/>
      </w:r>
    </w:p>
    <w:p>
      <w:r>
        <w:t>周囲を見渡すと、何事もなかったかのように朝の出勤風景が流れていた。</w:t>
      </w:r>
    </w:p>
    <w:p>
      <w:r>
        <w:t>誰も、俺がさっきまで半分床にめり込んでいたことなんて気にも留めていない。</w:t>
      </w:r>
    </w:p>
    <w:p>
      <w:r>
        <w:t xml:space="preserve"/>
      </w:r>
    </w:p>
    <w:p>
      <w:r>
        <w:t>これが、今の俺を取り巻く現状だ。</w:t>
      </w:r>
    </w:p>
    <w:p>
      <w:r>
        <w:t>過労による一時的な幻覚だと思いたい。だが、あんな生々しい存在消失の恐怖がただの幻覚であるはずがない。</w:t>
      </w:r>
    </w:p>
    <w:p>
      <w:r>
        <w:t xml:space="preserve"/>
      </w:r>
    </w:p>
    <w:p>
      <w:r>
        <w:t>俺は一体、何に巻き込まれているんだ。</w:t>
      </w:r>
    </w:p>
    <w:p>
      <w:r>
        <w:t>そして、社長が教えてくれたこの「ただのメトロノームアプリ」は、なぜ俺のバグを直す『修正パッチ（※12）』のように機能したのだろうか。</w:t>
      </w:r>
    </w:p>
    <w:p>
      <w:r>
        <w:t xml:space="preserve"/>
      </w:r>
    </w:p>
    <w:p>
      <w:r>
        <w:t>それを解明するためにも、俺は今日も平常心を装ってコードを書き続けるしかない。</w:t>
      </w:r>
    </w:p>
    <w:p>
      <w:r>
        <w:t>【用語解説】</w:t>
      </w:r>
    </w:p>
    <w:p>
      <w:r>
        <w:t>※1 ソースコード / コード / コーディング： 「if (HP &lt; 0) { Game Over }」みたいに、コンピューターへの命令文を英語や記号で書いたもの。これを書く作業を「コーディング」と呼ぶ。  </w:t>
      </w:r>
    </w:p>
    <w:p>
      <w:r>
        <w:t>※2 デスマーチ / 炎上： 納期に間に合わせるために、連日徹夜したり休日出勤したりする「死の行軍」。絶対にやりたくない、開発プロジェクトの地獄絵図。「このプロジェクト炎上してる」と言うと、だいたいデスマーチになっている。  </w:t>
      </w:r>
    </w:p>
    <w:p>
      <w:r>
        <w:t>※3 コードレビュー： エンジニアが書いたプログラム（コード）に間違いやバグがないか、他の人（先輩など）がチェックすること。学校のテストの答え合わせみたいなもの。  </w:t>
      </w:r>
    </w:p>
    <w:p>
      <w:r>
        <w:t>※4 クライアント： アプリやシステム作りを「依頼してくるお客さん」のこと。「もっとこういう機能にして！」と無茶振りをしてくることも少なくない。  </w:t>
      </w:r>
    </w:p>
    <w:p>
      <w:r>
        <w:t>※5 PM（プロジェクトマネージャー） / PjM： 開発チームの「監督」や「指揮官」にあたる人。「いつまでに、誰が、何を作るか」を計画してチームをまとめ、スケジュール通りに完成させる責任を負う。作中の天宮がこのリーダー役にあたる。  </w:t>
      </w:r>
    </w:p>
    <w:p>
      <w:r>
        <w:t>※6 要件定義： システムを作り始める前に、「お客さんは何に困っていて、どういう機能があれば解決できるか」を話し合って決める一番はじめの超重要ステップ。ここが適当だと後で地獄を見る。  </w:t>
      </w:r>
    </w:p>
    <w:p>
      <w:r>
        <w:t>※7 エンジニア（プログラマ）： 設計図（仕様書）をもとに、実際にソースコードを書いてシステムやアプリを作り上げる職人。主人公の小林がこれにあたる。  </w:t>
      </w:r>
    </w:p>
    <w:p>
      <w:r>
        <w:t>※8 タスク： 「やらなきゃいけない一つひとつの作業」のこと。「ログイン画面を作る」「ボタンの色を変える」など、プロジェクトを完成させるためにこなしていくクエストのようなもの。  </w:t>
      </w:r>
    </w:p>
    <w:p>
      <w:r>
        <w:t>※9 GitHub： 世界中のエンジニアが自分の書いたプログラム（コード）を保存・共有するための超有名なウェブサービス。他の誰かが作った便利なプログラム（アプリ）が無料で公開されているため、それを見つけて自分の仕事に活用することもよくある。  </w:t>
      </w:r>
    </w:p>
    <w:p>
      <w:r>
        <w:t>※10 ピクセル / サンプリング： ピクセルは画面を構成する「めっちゃ小さい光る点（ドット）」。サンプリングは、現実の景色などをデジタル（ピクセルの集まり）に変換するために情報を抜き出す作業のこと。  </w:t>
      </w:r>
    </w:p>
    <w:p>
      <w:r>
        <w:t>※11 プロセス / バックグラウンド（通信）： スマホでアプリを開いている「裏側（バックグラウンド）」で、見えないところで動いている仕事（プロセス）や通信のこと。LINEを開いてなくても通知が来るのはこれのおかげ。  </w:t>
      </w:r>
    </w:p>
    <w:p>
      <w:r>
        <w:t>※12 パッチ（修正パッチ）： プログラムにバグ（欠陥）が見つかったときに、その穴をふさぐために後から当てる「修正用の絆創膏（追加データ）」のこと。「アプデが入った」とほぼ同じ意味。</w:t>
      </w:r>
    </w:p>
    <w:p>
      <w:r>
        <w:br w:type="page"/>
      </w:r>
    </w:p>
    <w:p>
      <w:r>
        <w:t>第2話：人的リソースの枯渇と影響</w:t>
      </w:r>
    </w:p>
    <w:p>
      <w:r>
        <w:t xml:space="preserve"/>
      </w:r>
    </w:p>
    <w:p>
      <w:r>
        <w:t>唯一のアンカー</w:t>
      </w:r>
    </w:p>
    <w:p>
      <w:r>
        <w:t>昼休憩、いつものカフェへ向かう。毎朝行ってるルーティーンだ。</w:t>
      </w:r>
    </w:p>
    <w:p>
      <w:r>
        <w:t>でも今日の足取りはなぜかひどく重く、視界の端が少しだけぼやけている。</w:t>
      </w:r>
    </w:p>
    <w:p>
      <w:r>
        <w:t>すれ違うスーツ姿の人々の顔は、まるでノイズがかかったように認識できなかった。</w:t>
      </w:r>
    </w:p>
    <w:p>
      <w:r>
        <w:t>またバグってるのか…。</w:t>
      </w:r>
    </w:p>
    <w:p>
      <w:r>
        <w:t>それでも、ここに来る目的はただ一つだ。</w:t>
      </w:r>
    </w:p>
    <w:p>
      <w:r>
        <w:t xml:space="preserve"/>
      </w:r>
    </w:p>
    <w:p>
      <w:r>
        <w:t>「いらっしゃいませ！あ、いつものブラックですね！」</w:t>
      </w:r>
    </w:p>
    <w:p>
      <w:r>
        <w:t xml:space="preserve"/>
      </w:r>
    </w:p>
    <w:p>
      <w:r>
        <w:t>カウンター越しに顔を出した結衣ちゃんの明るい声と屈託のない笑顔を見ると、薄皮一枚隔てたようなこの世界が、少しだけ鮮明になる気がする。彼女はカフェの制服をきちんと着こなし、いつものようにテキパキとカップを用意してくれていた。</w:t>
      </w:r>
    </w:p>
    <w:p>
      <w:r>
        <w:t xml:space="preserve"/>
      </w:r>
    </w:p>
    <w:p>
      <w:r>
        <w:t>彼女はITのことも、システムのことも、ましてや俺が最近感じている「世界が歪んでいる」ような不気味な感覚のことも何も知らない。ただの平凡で明るい日常を生きている。</w:t>
      </w:r>
    </w:p>
    <w:p>
      <w:r>
        <w:t>その当たり前の存在が、今の俺にとっては強烈なアンカーとして機能していた。</w:t>
      </w:r>
    </w:p>
    <w:p>
      <w:r>
        <w:t xml:space="preserve"/>
      </w:r>
    </w:p>
    <w:p>
      <w:r>
        <w:t>「お仕事、順調ですか？ 今日もかっこいいですね！」</w:t>
      </w:r>
    </w:p>
    <w:p>
      <w:r>
        <w:t>「ありがとう！ちょうど大きなマイルストーン（※1）を越えたところでね。プロジェクト自体はすごくいい感じで進んでるよ」</w:t>
      </w:r>
    </w:p>
    <w:p>
      <w:r>
        <w:t>「さっすがでーす！」</w:t>
      </w:r>
    </w:p>
    <w:p>
      <w:r>
        <w:t>と嬉しそうに微笑む彼女の屈託のない表情を見ると、張り詰めていた神経が少しだけ解けるのを感じた。</w:t>
      </w:r>
    </w:p>
    <w:p>
      <w:r>
        <w:t>彼女のため（？）にも、俺はもっとスマートにシステムを作り上げたい。</w:t>
      </w:r>
    </w:p>
    <w:p>
      <w:r>
        <w:t>あわよくば、落ち着いたら彼女をまともな食事に誘おう！</w:t>
      </w:r>
    </w:p>
    <w:p>
      <w:r>
        <w:t>そんな些細な目標が、今の俺にとっては重要だ。</w:t>
      </w:r>
    </w:p>
    <w:p>
      <w:r>
        <w:t xml:space="preserve"/>
      </w:r>
    </w:p>
    <w:p>
      <w:r>
        <w:t>彼女の笑顔と淹れたてのコーヒーの香りだけが、俺の心を確かな『現実』に繋ぎ止めてくれる気がした。</w:t>
      </w:r>
    </w:p>
    <w:p>
      <w:r>
        <w:t>……いや、繋ぎ止めるってなんだ？ 俺は一体、何を怖がっているんだ？</w:t>
      </w:r>
    </w:p>
    <w:p>
      <w:r>
        <w:t xml:space="preserve"/>
      </w:r>
    </w:p>
    <w:p>
      <w:r>
        <w:t>  [画像: 第2話 カフェでの談笑]</w:t>
      </w:r>
    </w:p>
    <w:p>
      <w:r>
        <w:t>  ▲ 彼女の笑顔とコーヒーだけが、俺の意識を世界に繋ぎ止めるアンカーだった</w:t>
      </w:r>
    </w:p>
    <w:p>
      <w:r>
        <w:t xml:space="preserve"/>
      </w:r>
    </w:p>
    <w:p>
      <w:r>
        <w:t>違和感の進行</w:t>
      </w:r>
    </w:p>
    <w:p>
      <w:r>
        <w:t>カフェからの帰り道、コーヒーの温もりもすっかり消え失せた頃、また「あの嫌な感覚」が襲ってきた。</w:t>
      </w:r>
    </w:p>
    <w:p>
      <w:r>
        <w:t xml:space="preserve"/>
      </w:r>
    </w:p>
    <w:p>
      <w:r>
        <w:t>前触れもなく、体がふっと軽くなる感覚。重力が半分になったような奇妙な浮遊感。</w:t>
      </w:r>
    </w:p>
    <w:p>
      <w:r>
        <w:t>思い返せば、一昨日も駅の階段でスーツ姿のおっさんと肩がぶつかり、舌打ちをされたばかりだ。あの時はまだ「物理的な衝突」があった。</w:t>
      </w:r>
    </w:p>
    <w:p>
      <w:r>
        <w:t xml:space="preserve"/>
      </w:r>
    </w:p>
    <w:p>
      <w:r>
        <w:t>だが今の俺は違う。</w:t>
      </w:r>
    </w:p>
    <w:p>
      <w:r>
        <w:t>前から歩いてきた歩きスマホをする若い男と、肩がぶつかりそうになった――その瞬間。再び、男の肩が俺の腕を完全に「すり抜けた」。</w:t>
      </w:r>
    </w:p>
    <w:p>
      <w:r>
        <w:t xml:space="preserve"/>
      </w:r>
    </w:p>
    <w:p>
      <w:r>
        <w:t>冷や汗が背中を伝う。振り返っても、男は何事もなかったように歩き去っていく。俺の方を見向きもしない。……三日前の朝、セキュリティゲートで起きたのと同じだ。いや、あの時よりも世界のテクスチャが希薄になっているかもしれない。</w:t>
      </w:r>
    </w:p>
    <w:p>
      <w:r>
        <w:t xml:space="preserve"/>
      </w:r>
    </w:p>
    <w:p>
      <w:r>
        <w:t>気のせいだ。気のせいだ。気のせいだ。気のせいだ。</w:t>
      </w:r>
    </w:p>
    <w:p>
      <w:r>
        <w:t>無理やり自分に言い聞かせる。あんな物理法則を無視した現象が現実であるはずがない。仕事はうまくいっている。ただの過労だ。連日の激務で、俺の認識機能が一時的にバグを起こしているだけだ、と。</w:t>
      </w:r>
    </w:p>
    <w:p>
      <w:r>
        <w:t>だが早鐘を打つ心臓の音が、それが真実であると俺に告げている。</w:t>
      </w:r>
    </w:p>
    <w:p>
      <w:r>
        <w:t xml:space="preserve"/>
      </w:r>
    </w:p>
    <w:p>
      <w:r>
        <w:t>早く、早くオフィスに戻らなければ。</w:t>
      </w:r>
    </w:p>
    <w:p>
      <w:r>
        <w:t>あの静かで集中できるデスクと、社長がGitHubから拾ってきた謎のメトロノームアプリの音。あの『す〜は〜...』のリズムを聞いて、いつも通り完璧なコードを打ち続けてさえいれば、俺はこのバグを抑え込み、世界に正常に存在し続けられるはずだ。</w:t>
      </w:r>
    </w:p>
    <w:p>
      <w:r>
        <w:t>祈るような気持ちで、俺はすがるように足早にオフィスビルへと向かった。</w:t>
      </w:r>
    </w:p>
    <w:p>
      <w:r>
        <w:t>【用語解説】</w:t>
      </w:r>
    </w:p>
    <w:p>
      <w:r>
        <w:t>※1 マイルストーン： プロジェクトを進める上での「大きな節目」や「中間目標」のこと。「ここまでできたら第一段階クリア！」というチェックポイントのようなもの。</w:t>
      </w:r>
    </w:p>
    <w:p>
      <w:r>
        <w:br w:type="page"/>
      </w:r>
    </w:p>
    <w:p>
      <w:r>
        <w:t>第3話：クリティカルエラー発生報告</w:t>
      </w:r>
    </w:p>
    <w:p>
      <w:r>
        <w:t xml:space="preserve"/>
      </w:r>
    </w:p>
    <w:p>
      <w:r>
        <w:t>空間の反転</w:t>
      </w:r>
    </w:p>
    <w:p>
      <w:r>
        <w:t>午後8時。今日も完璧な一日だった。</w:t>
      </w:r>
    </w:p>
    <w:p>
      <w:r>
        <w:t>すべてのタスクは予定通り完了し、エラーも存在しない。気分良くオフィスを出て、俺はいつもの夜のカフェへと向かった。結衣ちゃんの淹れてくれるコーヒーで、この心地よい達成感を締めくくりたかったからだ。</w:t>
      </w:r>
    </w:p>
    <w:p>
      <w:r>
        <w:t xml:space="preserve"/>
      </w:r>
    </w:p>
    <w:p>
      <w:r>
        <w:t>窓越しに彼女が見えた。俺に気づいて、ニコッと笑ってくれた、その直後だった。</w:t>
      </w:r>
    </w:p>
    <w:p>
      <w:r>
        <w:t xml:space="preserve"/>
      </w:r>
    </w:p>
    <w:p>
      <w:r>
        <w:t>ドンッ、とドアを開けようとガラスに手を突いたつもりが、俺の手はガラスを「すり抜けた」。</w:t>
      </w:r>
    </w:p>
    <w:p>
      <w:r>
        <w:t>そのまま重力が反転したように、俺の体は虚空へと真っ逆さまに落下していった。認識のバグではなく、世界そのもののバグに飲み込まれた瞬間だった。</w:t>
      </w:r>
    </w:p>
    <w:p>
      <w:r>
        <w:t xml:space="preserve"/>
      </w:r>
    </w:p>
    <w:p>
      <w:r>
        <w:t>予期せぬエラーと乱入者</w:t>
      </w:r>
    </w:p>
    <w:p>
      <w:r>
        <w:t>「なんだこれ！？ どうなってるんだ！？」</w:t>
      </w:r>
    </w:p>
    <w:p>
      <w:r>
        <w:t xml:space="preserve"/>
      </w:r>
    </w:p>
    <w:p>
      <w:r>
        <w:t>落下した先は、見知ったカフェの裏路地のはずなのに、街灯も看板もすべてが墨汁をこぼしたように歪んだ暗闇だった。</w:t>
      </w:r>
    </w:p>
    <w:p>
      <w:r>
        <w:t>足をついた地面すら、アスファルトではなく泥の沼のように気持ち悪い。</w:t>
      </w:r>
    </w:p>
    <w:p>
      <w:r>
        <w:t>しかし景色は紛れもなくカフェの裏路地なのだ。</w:t>
      </w:r>
    </w:p>
    <w:p>
      <w:r>
        <w:t xml:space="preserve"/>
      </w:r>
    </w:p>
    <w:p>
      <w:r>
        <w:t>順調な日常からは考えられない、システム・クラッシュのような世界。パニックになる俺の前に、音もなくスーツ姿の男が現れた。</w:t>
      </w:r>
    </w:p>
    <w:p>
      <w:r>
        <w:t>表情は読めないが、その男が俺に向けて手をかざした瞬間、全身の血液が沸き立つような悪寒と、自分が「フォーマット（※1）（消去）」されるような絶対的な死の気配を感じた。</w:t>
      </w:r>
    </w:p>
    <w:p>
      <w:r>
        <w:t xml:space="preserve"/>
      </w:r>
    </w:p>
    <w:p>
      <w:r>
        <w:t>「ヒッ……！！」</w:t>
      </w:r>
    </w:p>
    <w:p>
      <w:r>
        <w:t>声も出ず、目を閉じたその時――。</w:t>
      </w:r>
    </w:p>
    <w:p>
      <w:r>
        <w:t xml:space="preserve"/>
      </w:r>
    </w:p>
    <w:p>
      <w:r>
        <w:t>キィィィィィィィン！！</w:t>
      </w:r>
    </w:p>
    <w:p>
      <w:r>
        <w:t xml:space="preserve"/>
      </w:r>
    </w:p>
    <w:p>
      <w:r>
        <w:t>鼓膜を突き破るような不快なハウリング音と共に、分厚い作業着を着た大男が、横合いからスーツの男へ突っ込んでいった。</w:t>
      </w:r>
    </w:p>
    <w:p>
      <w:r>
        <w:t>大男の腕には、真鍮のパイプと真空管（※2）が剥き出しになった奇妙な機械が巻き付いており、そこから放たれた高熱の蒸気のようなものが、スーツの男の顔面を直撃する。</w:t>
      </w:r>
    </w:p>
    <w:p>
      <w:r>
        <w:t xml:space="preserve"/>
      </w:r>
    </w:p>
    <w:p>
      <w:r>
        <w:t>「チィッ……下水ネズミ風情が。せっかく『大物』の座標を特定しかけていたというのに、余計なノイズを撒き散らしやがって……」</w:t>
      </w:r>
    </w:p>
    <w:p>
      <w:r>
        <w:t>常に無表情だったスーツの男が、初めて顔を歪め、右目付近を抑えながら後ろへ跳んだ。指の隙間から、赤い血ではなく、ノイズが混ざったような緑色の光が漏れている。</w:t>
      </w:r>
    </w:p>
    <w:p>
      <w:r>
        <w:t xml:space="preserve"/>
      </w:r>
    </w:p>
    <w:p>
      <w:r>
        <w:t>「ギリギリ間に合ったか。ほらよッ！」</w:t>
      </w:r>
    </w:p>
    <w:p>
      <w:r>
        <w:t>大男は俺の襟首を掴むと、路地に停まっていた見たこともない黄色いトラックの荷台へと、俺を無理やり蹴り飛ばした。</w:t>
      </w:r>
    </w:p>
    <w:p>
      <w:r>
        <w:t xml:space="preserve"/>
      </w:r>
    </w:p>
    <w:p>
      <w:r>
        <w:t>「こいつは『鬼之河（きのかわ）』行きだ！ しっかり掴まっとけよ、兄ちゃん。」</w:t>
      </w:r>
    </w:p>
    <w:p>
      <w:r>
        <w:t xml:space="preserve"/>
      </w:r>
    </w:p>
    <w:p>
      <w:r>
        <w:t>何が起きているのか全く理解できないまま、俺を乗せたトラックは轟音を上げて歪んだ暗闇の中へと発進した。</w:t>
      </w:r>
    </w:p>
    <w:p>
      <w:r>
        <w:t>トラックの運転席にはキャップを被った女の子が見える。</w:t>
      </w:r>
    </w:p>
    <w:p>
      <w:r>
        <w:t>荷台には見たこともないような電子機器のような、やかんのようなものがいくつも見えた。なにこのやかん…。</w:t>
      </w:r>
    </w:p>
    <w:p>
      <w:r>
        <w:t>何故か、あれだけ苦しかった気持ち悪さはまったく無い。街灯の無い首都高を宇都宮方面に移動していることだけは分かった。</w:t>
      </w:r>
    </w:p>
    <w:p>
      <w:r>
        <w:t xml:space="preserve"/>
      </w:r>
    </w:p>
    <w:p>
      <w:r>
        <w:t>消失の翌朝</w:t>
      </w:r>
    </w:p>
    <w:p>
      <w:r>
        <w:t>翌朝。</w:t>
      </w:r>
    </w:p>
    <w:p>
      <w:r>
        <w:t>カフェのカウンターで、土屋はコーヒーを受け取りながら結衣に尋ねた。</w:t>
      </w:r>
    </w:p>
    <w:p>
      <w:r>
        <w:t>「よくうちに出入りしてる小林、今日遅れてるみたいなんだけど、ここに来てないかな？」</w:t>
      </w:r>
    </w:p>
    <w:p>
      <w:r>
        <w:t>「……小林さん？ 誰ですかそれ？」</w:t>
      </w:r>
    </w:p>
    <w:p>
      <w:r>
        <w:t xml:space="preserve"/>
      </w:r>
    </w:p>
    <w:p>
      <w:r>
        <w:t>結衣のその言葉を聞いても、土屋は取り乱すことはなかった。完璧なビジネススマイルを崩さず、「そっか、人違いだったかな」と軽く応じてみせる。</w:t>
      </w:r>
    </w:p>
    <w:p>
      <w:r>
        <w:t>過去にも何度か、突然人がいなくなり周囲の記憶からも消え去るという不可解な現象を経験したことがある…といえばある。</w:t>
      </w:r>
    </w:p>
    <w:p>
      <w:r>
        <w:t>最初は色んな人に尋ね回ったが、結局、自分の思い違いだろうと話を収めるしかなかった。</w:t>
      </w:r>
    </w:p>
    <w:p>
      <w:r>
        <w:t xml:space="preserve"/>
      </w:r>
    </w:p>
    <w:p>
      <w:r>
        <w:t>だが、今回は少し様子が違った。</w:t>
      </w:r>
    </w:p>
    <w:p>
      <w:r>
        <w:t>人物と記憶が消えたにも関わらず、小林が書いたあの完璧なプログラムだけは、確かにシステム内に残っているのだ。コミットログ（※3）は自分や他のメンバーのものに書き換わっているというのに。</w:t>
      </w:r>
    </w:p>
    <w:p>
      <w:r>
        <w:t xml:space="preserve"/>
      </w:r>
    </w:p>
    <w:p>
      <w:r>
        <w:t>土屋は手首のスマートウォッチへ静かに目を落とした。</w:t>
      </w:r>
    </w:p>
    <w:p>
      <w:r>
        <w:t>【用語解説】</w:t>
      </w:r>
    </w:p>
    <w:p>
      <w:r>
        <w:t>※1 フォーマット（初期化）： スマホやPCに入っているデータを全部消して、工場から出荷されたときの「まっさらな状態（初期状態）」に戻すこと。  </w:t>
      </w:r>
    </w:p>
    <w:p>
      <w:r>
        <w:t>※2 真空管： 今のパソコンに入っている「半導体（ICチップ）」のご先祖様。昔のラジオとかに入っていた電球みたいなガラス管で、これがいっぱい並んで昔は計算をしていた。レトロでかっこいい。  </w:t>
      </w:r>
    </w:p>
    <w:p>
      <w:r>
        <w:t>※3 コミット / コミットログ： 書いたプログラムを「これでセーブ（保存）！」とシステムに記録すること。「コミットログ」はそのセーブデータの履歴。開発現場ではチーム全員のセーブデータを合体させながら作っていく。</w:t>
      </w:r>
    </w:p>
    <w:p>
      <w:r>
        <w:br w:type="page"/>
      </w:r>
    </w:p>
    <w:p>
      <w:r>
        <w:t>第4話：偶然のハックとメトロノーム</w:t>
      </w:r>
    </w:p>
    <w:p>
      <w:r>
        <w:t xml:space="preserve"/>
      </w:r>
    </w:p>
    <w:p>
      <w:r>
        <w:t>完璧なプロジェクトの裏で</w:t>
      </w:r>
    </w:p>
    <w:p>
      <w:r>
        <w:t>「小林の進捗はどうなっている？」</w:t>
      </w:r>
    </w:p>
    <w:p>
      <w:r>
        <w:t>俺はスマートウォッチのスケジュールアプリを確認しながら、相馬に尋ねた。</w:t>
      </w:r>
    </w:p>
    <w:p>
      <w:r>
        <w:t xml:space="preserve"/>
      </w:r>
    </w:p>
    <w:p>
      <w:r>
        <w:t>「全く問題ありません。現在のフェイズ（※1）は予定通り、いえ、むしろ前倒しで完了しそうです。彼のコードは今日も完璧です」</w:t>
      </w:r>
    </w:p>
    <w:p>
      <w:r>
        <w:t>相馬の報告に、俺は短く頷いた。当然だ。そうなるように、彼を取り巻くすべての環境を最適化（※2）しているのだから。</w:t>
      </w:r>
    </w:p>
    <w:p>
      <w:r>
        <w:t xml:space="preserve"/>
      </w:r>
    </w:p>
    <w:p>
      <w:r>
        <w:t>小林悠太。</w:t>
      </w:r>
    </w:p>
    <w:p>
      <w:r>
        <w:t>彼は優秀だ。しかし最近、ふとした瞬間に彼の集中力が途切れているように見えることがあった。</w:t>
      </w:r>
    </w:p>
    <w:p>
      <w:r>
        <w:t>システムやコードに問題はないが、どこか心ここにあらずというか、目の前の物理的な現実から意識が遠のいているような……不思議な様子だった。</w:t>
      </w:r>
    </w:p>
    <w:p>
      <w:r>
        <w:t xml:space="preserve"/>
      </w:r>
    </w:p>
    <w:p>
      <w:r>
        <w:t>善意という名のアンカー</w:t>
      </w:r>
    </w:p>
    <w:p>
      <w:r>
        <w:t>過度なストレスや疲労、理不尽なデスマーチ。俺は社長としてそういう環境を徹底的に排除してきた。</w:t>
      </w:r>
    </w:p>
    <w:p>
      <w:r>
        <w:t>だからこそ、小林のあの奇妙な「浮遊感」のような不調が気になっていた。</w:t>
      </w:r>
    </w:p>
    <w:p>
      <w:r>
        <w:t xml:space="preserve"/>
      </w:r>
    </w:p>
    <w:p>
      <w:r>
        <w:t>「す〜は〜...」</w:t>
      </w:r>
    </w:p>
    <w:p>
      <w:r>
        <w:t xml:space="preserve"/>
      </w:r>
    </w:p>
    <w:p>
      <w:r>
        <w:t>共有スペースの向こう側で、小林が深呼吸をしている。</w:t>
      </w:r>
    </w:p>
    <w:p>
      <w:r>
        <w:t>彼のスマートウォッチから鳴っているのは、先日俺が彼に勧めたメトロノームアプリの音だ。</w:t>
      </w:r>
    </w:p>
    <w:p>
      <w:r>
        <w:t xml:space="preserve"/>
      </w:r>
    </w:p>
    <w:p>
      <w:r>
        <w:t>「あれ、ちゃんと使ってくれてるんだな」</w:t>
      </w:r>
    </w:p>
    <w:p>
      <w:r>
        <w:t>俺は小さく微笑んだ。小林には『深夜にGitHubを眺めていて偶然見つけた』なんて誤魔化したものの、本当は仕事で知り合った脳科学の教授から聞いた怪しい心電図表示アプリを独自に改造した、俺の自作アプリだ。</w:t>
      </w:r>
    </w:p>
    <w:p>
      <w:r>
        <w:t>これの開発を始めてから俺自身もどんどん調子が良くなったっていう、ちょっとオカルティな代物。</w:t>
      </w:r>
    </w:p>
    <w:p>
      <w:r>
        <w:t>彼が最近『自動ドアに反応されない』『他人とすり抜ける』などとこぼしているのを聞いた時俺の背筋に冷たいものが走った。……過去に『消えていった奴ら』の兆候に似ていたからだ。</w:t>
      </w:r>
    </w:p>
    <w:p>
      <w:r>
        <w:t>だからこそ、俺自身の波形を安定させているこの怪しい自作アプリを、少しでも彼の心を抑える気休めになればと渡してみたわけだ。</w:t>
      </w:r>
    </w:p>
    <w:p>
      <w:r>
        <w:t xml:space="preserve"/>
      </w:r>
    </w:p>
    <w:p>
      <w:r>
        <w:t>「……よし、あの調子なら大丈夫そうだな」</w:t>
      </w:r>
    </w:p>
    <w:p>
      <w:r>
        <w:t xml:space="preserve"/>
      </w:r>
    </w:p>
    <w:p>
      <w:r>
        <w:t>小林の才能は、このプロジェクトを完遂させるためにどうしても必要だ。俺には、彼が実はこの世界の「不可解なバグ」に飲み込まれかけていて、偶然俺が渡したアプリの音だけが彼をこちらの現実に繋ぎ止める『アンカー』として機能していることなど、知る由もなかった。</w:t>
      </w:r>
    </w:p>
    <w:p>
      <w:r>
        <w:t xml:space="preserve"/>
      </w:r>
    </w:p>
    <w:p>
      <w:r>
        <w:t>俺は自分のスマートウォッチの通知をそっとスワイプし、いつものビジネススマイルを浮かべて彼のデスクへと歩み寄った。</w:t>
      </w:r>
    </w:p>
    <w:p>
      <w:r>
        <w:t>【用語解説】</w:t>
      </w:r>
    </w:p>
    <w:p>
      <w:r>
        <w:t>※1 フェイズ： プロジェクトや開発作業の「段階」や「区切り」のこと。「設計フェイズ」「テストフェイズ」のように分けて進める。  </w:t>
      </w:r>
    </w:p>
    <w:p>
      <w:r>
        <w:t>※2 最適化（オプティマイズ）： プログラムの無駄な部分を削ぎ落として、極限まで「速く・軽く・美しく」動くように磨き上げること。プログラマの腕の見せ所。</w:t>
      </w:r>
    </w:p>
    <w:p>
      <w:r>
        <w:br w:type="page"/>
      </w:r>
    </w:p>
    <w:p>
      <w:r>
        <w:t>第5話：浸食の予兆</w:t>
      </w:r>
    </w:p>
    <w:p>
      <w:r>
        <w:t xml:space="preserve"/>
      </w:r>
    </w:p>
    <w:p>
      <w:r>
        <w:t>隔離された日常</w:t>
      </w:r>
    </w:p>
    <w:p>
      <w:r>
        <w:t>昼休憩。少し休もうと歩いていた時、通り沿いのカフェで小林がコーヒーを受け取っているのが見えた。</w:t>
      </w:r>
    </w:p>
    <w:p>
      <w:r>
        <w:t>相手の店員は、この辺りでもよく気が利くことで有名な結衣ちゃんだ。小林は彼女と親しげに話し、いつもの穏やかな笑顔を見せていた。</w:t>
      </w:r>
    </w:p>
    <w:p>
      <w:r>
        <w:t xml:space="preserve"/>
      </w:r>
    </w:p>
    <w:p>
      <w:r>
        <w:t>「お仕事、順調ですか？」</w:t>
      </w:r>
    </w:p>
    <w:p>
      <w:r>
        <w:t>「ありがとう。プロジェクト自体はすごくいい感じで進んでるよ」</w:t>
      </w:r>
    </w:p>
    <w:p>
      <w:r>
        <w:t xml:space="preserve"/>
      </w:r>
    </w:p>
    <w:p>
      <w:r>
        <w:t>聞こえてくる会話は極めて平和だ。</w:t>
      </w:r>
    </w:p>
    <w:p>
      <w:r>
        <w:t>激務というわけでもないのに、たまに上の空になる彼にとって、こうして息抜きができる場所があるのは良いことだ。俺は邪魔をしないように、少し離れた所から彼を見守っていた。</w:t>
      </w:r>
    </w:p>
    <w:p>
      <w:r>
        <w:t xml:space="preserve"/>
      </w:r>
    </w:p>
    <w:p>
      <w:r>
        <w:t>認識のすれ違い</w:t>
      </w:r>
    </w:p>
    <w:p>
      <w:r>
        <w:t>カフェからの帰り道。</w:t>
      </w:r>
    </w:p>
    <w:p>
      <w:r>
        <w:t>俺は小林から十数メートル遅れて歩きながら、会社に戻ったら彼に新しいタスクを任せようかと考えていた。</w:t>
      </w:r>
    </w:p>
    <w:p>
      <w:r>
        <w:t xml:space="preserve"/>
      </w:r>
    </w:p>
    <w:p>
      <w:r>
        <w:t>だが、前方の交差点で異変が起きた。</w:t>
      </w:r>
    </w:p>
    <w:p>
      <w:r>
        <w:t xml:space="preserve"/>
      </w:r>
    </w:p>
    <w:p>
      <w:r>
        <w:t>小林が、前から歩いてきた若い男とすり違う瞬間――突然びくっと肩を揺らし、その場に立ちすくんだのだ。</w:t>
      </w:r>
    </w:p>
    <w:p>
      <w:r>
        <w:t>男の方はただのスマートフォン歩きの通行人で、特にぶつかったようにも見えなかった。しかし小林は、まるで自分の腕が幽霊にでもなったかのような信じられないものを見る目で、自分の体と、歩き去る男を交互に見つめていた。</w:t>
      </w:r>
    </w:p>
    <w:p>
      <w:r>
        <w:t xml:space="preserve"/>
      </w:r>
    </w:p>
    <w:p>
      <w:r>
        <w:t>（……どうしたんだ？）</w:t>
      </w:r>
    </w:p>
    <w:p>
      <w:r>
        <w:t xml:space="preserve"/>
      </w:r>
    </w:p>
    <w:p>
      <w:r>
        <w:t>俺が声をかけようとした瞬間、小林はひどく動揺した様子で、逃げるように早足でオフィスへ向かって歩き出してしまった。</w:t>
      </w:r>
    </w:p>
    <w:p>
      <w:r>
        <w:t>「……やはり、少し疲れているのか？」</w:t>
      </w:r>
    </w:p>
    <w:p>
      <w:r>
        <w:t xml:space="preserve"/>
      </w:r>
    </w:p>
    <w:p>
      <w:r>
        <w:t>あのメトロノームアプリを教えたおかげで集中力は持ち直しているようだが、念のために少し業務量を調整したほうがいいかもしれない。</w:t>
      </w:r>
    </w:p>
    <w:p>
      <w:r>
        <w:t>俺は小林の背中を見送りながら、彼が抱えている「世界のバグ」への恐怖など知る由もなく、ただ優秀なメンバーの心身を案じて深く溜息をついた。</w:t>
      </w:r>
    </w:p>
    <w:p>
      <w:r>
        <w:t xml:space="preserve"/>
      </w:r>
    </w:p>
    <w:p>
      <w:r>
        <w:t>第6話：ロスト・シーケンス</w:t>
      </w:r>
    </w:p>
    <w:p>
      <w:r>
        <w:t xml:space="preserve"/>
      </w:r>
    </w:p>
    <w:p>
      <w:r>
        <w:t>致命的タイミングのズレ</w:t>
      </w:r>
    </w:p>
    <w:p>
      <w:r>
        <w:t>午後8時。</w:t>
      </w:r>
    </w:p>
    <w:p>
      <w:r>
        <w:t>小林は俺の期待通り、全てのタスクを完璧に終わらせて定時でオフィスを出た。</w:t>
      </w:r>
    </w:p>
    <w:p>
      <w:r>
        <w:t>プロジェクトの大きなマイルストーンを越え、今日は労いの言葉でもかけようかと思っていたのだが、彼は足早に会社を後にしてしまった。</w:t>
      </w:r>
    </w:p>
    <w:p>
      <w:r>
        <w:t xml:space="preserve"/>
      </w:r>
    </w:p>
    <w:p>
      <w:r>
        <w:t>まぁいい、無理に引き留める必要もないだろう。</w:t>
      </w:r>
    </w:p>
    <w:p>
      <w:r>
        <w:t>俺は自分のデスクに戻り、明日のタスク整理を始めた。</w:t>
      </w:r>
    </w:p>
    <w:p>
      <w:r>
        <w:t>しかし、彼が使っていたデスクの端で、彼が置き忘れたスマートウォッチだけが、あの奇妙な『す〜は〜...』というメトロノーム音を静かに刻み続けていた。</w:t>
      </w:r>
    </w:p>
    <w:p>
      <w:r>
        <w:t xml:space="preserve"/>
      </w:r>
    </w:p>
    <w:p>
      <w:r>
        <w:t>「ん……？ なんだこのログは」</w:t>
      </w:r>
    </w:p>
    <w:p>
      <w:r>
        <w:t xml:space="preserve"/>
      </w:r>
    </w:p>
    <w:p>
      <w:r>
        <w:t>ふと、深夜のこと。俺は自分が集中力アップのために自作し、小林にも勧めたスマートウォッチの脳波アプリに、奇妙なバックグラウンド通信のログを見つけた。見慣れないプロトコル（※1）、不可解なエラーコード（※2）。</w:t>
      </w:r>
    </w:p>
    <w:p>
      <w:r>
        <w:t>ただの脳波のチューニングアルゴリズム（※3）として組んだソースコードを注意深く見直すと、それは意図せず『未定義の通信領域（世界の裏側のコードのようなもの）』にまで偶然干渉してしまっていることが判明した。</w:t>
      </w:r>
    </w:p>
    <w:p>
      <w:r>
        <w:t xml:space="preserve"/>
      </w:r>
    </w:p>
    <w:p>
      <w:r>
        <w:t>「待てよ……小林が最近様子がおかしかったのは……」</w:t>
      </w:r>
    </w:p>
    <w:p>
      <w:r>
        <w:t xml:space="preserve"/>
      </w:r>
    </w:p>
    <w:p>
      <w:r>
        <w:t>胸騒ぎを覚えた俺は、小林の携帯に電話をかけた。しかし、呼び出し音すら鳴らず、番号が使われていないというアナウンスが流れた。</w:t>
      </w:r>
    </w:p>
    <w:p>
      <w:r>
        <w:t xml:space="preserve"/>
      </w:r>
    </w:p>
    <w:p>
      <w:r>
        <w:t>観測者への転落</w:t>
      </w:r>
    </w:p>
    <w:p>
      <w:r>
        <w:t>翌朝。</w:t>
      </w:r>
    </w:p>
    <w:p>
      <w:r>
        <w:t>小林は出社してこなかった。俺は出勤の途中、昨夜小林が向かったと言っていたあのカフェに立ち寄った。カウンターでコーヒーを受け取りながら、結衣ちゃんに尋ねた。</w:t>
      </w:r>
    </w:p>
    <w:p>
      <w:r>
        <w:t xml:space="preserve"/>
      </w:r>
    </w:p>
    <w:p>
      <w:r>
        <w:t>「よくうちに出入りしてる小林、今日遅れてるみたいなんだけど、ここに来てないかな？」</w:t>
      </w:r>
    </w:p>
    <w:p>
      <w:r>
        <w:t>「……小林さん？ 誰ですかそれ？」</w:t>
      </w:r>
    </w:p>
    <w:p>
      <w:r>
        <w:t xml:space="preserve"/>
      </w:r>
    </w:p>
    <w:p>
      <w:r>
        <w:t>結衣ちゃんのその言葉を聞いても、土屋は取り乱すことはなかった。</w:t>
      </w:r>
    </w:p>
    <w:p>
      <w:r>
        <w:t>軽く相槌を打ち、静かにコーヒーを受け取った。</w:t>
      </w:r>
    </w:p>
    <w:p>
      <w:r>
        <w:t>「そっか、人違いだったかな」と軽く応じた。</w:t>
      </w:r>
    </w:p>
    <w:p>
      <w:r>
        <w:t>過去にも何度か、突然人がいなくなり周囲の記憶からも消え去るという不可解な現象を経験したことがある…といえばある。</w:t>
      </w:r>
    </w:p>
    <w:p>
      <w:r>
        <w:t>最初は色んな人に尋ね回ったが、結局、自分の思い違いだろうと話を収めるしかなかった。</w:t>
      </w:r>
    </w:p>
    <w:p>
      <w:r>
        <w:t xml:space="preserve"/>
      </w:r>
    </w:p>
    <w:p>
      <w:r>
        <w:t>会社に戻り、相馬たちにさりげなく探りを入れたが、やはり誰一人として「小林悠太」の存在を覚えていなかった。</w:t>
      </w:r>
    </w:p>
    <w:p>
      <w:r>
        <w:t>ここまでは過去の経験と同じだ。だが、今回は決定的に違う点があった。</w:t>
      </w:r>
    </w:p>
    <w:p>
      <w:r>
        <w:t xml:space="preserve"/>
      </w:r>
    </w:p>
    <w:p>
      <w:r>
        <w:t>彼の書いたはずの完璧なソースコードの挙動だけが、確かにシステム内に「残っている」のだ。コミットログは俺や他のメンバーの名前にパッチされ直しているというのに、『最初から小林などいなかった』とするには、あまりにも彼の書いたコードの癖が鮮明に残りすぎていた。</w:t>
      </w:r>
    </w:p>
    <w:p>
      <w:r>
        <w:t xml:space="preserve"/>
      </w:r>
    </w:p>
    <w:p>
      <w:r>
        <w:t>俺は自分の手首のスマートウォッチへ目を落とした。</w:t>
      </w:r>
    </w:p>
    <w:p>
      <w:r>
        <w:t>過去の消失事件は、ただの理不尽な現象だった。だが今回は違う。俺が軽い気持ちで拾って渡したあの『アプリ』が、彼を世界の裏側へと落下させるトリガーになってしまったのだとしたら？</w:t>
      </w:r>
    </w:p>
    <w:p>
      <w:r>
        <w:t xml:space="preserve"/>
      </w:r>
    </w:p>
    <w:p>
      <w:r>
        <w:t>欠落した常連客</w:t>
      </w:r>
    </w:p>
    <w:p>
      <w:r>
        <w:t>（※本話後半は結衣の視点）</w:t>
      </w:r>
    </w:p>
    <w:p>
      <w:r>
        <w:t xml:space="preserve"/>
      </w:r>
    </w:p>
    <w:p>
      <w:r>
        <w:t>「ありがとうございました、またお越しください！」</w:t>
      </w:r>
    </w:p>
    <w:p>
      <w:r>
        <w:t>朝のピーク帯を終え、私はふと一息ついた。</w:t>
      </w:r>
    </w:p>
    <w:p>
      <w:r>
        <w:t>いつもなら、この時間帯に「いつものブラック」を頼む、エンジニアのお客さんが来るはずだった。名前はたしか……思い浮かぼうとして、ふっと霧のように消えてしまう。</w:t>
      </w:r>
    </w:p>
    <w:p>
      <w:r>
        <w:t xml:space="preserve"/>
      </w:r>
    </w:p>
    <w:p>
      <w:r>
        <w:t>（変だな……誰かの顔が、思い出せない）</w:t>
      </w:r>
    </w:p>
    <w:p>
      <w:r>
        <w:t xml:space="preserve"/>
      </w:r>
    </w:p>
    <w:p>
      <w:r>
        <w:t>さっき、いつも複数人で買いに来る別のお客さん（たぶん同じ会社の社長さん？）が、</w:t>
      </w:r>
    </w:p>
    <w:p>
      <w:r>
        <w:t>「よくうちに出入りしてる〇〇、ここに来てないかな？」</w:t>
      </w:r>
    </w:p>
    <w:p>
      <w:r>
        <w:t>と聞いてきた。私は「誰ですか？」と答えた。間違いなく、そんな名前の常連客は私の記憶にないからだ。</w:t>
      </w:r>
    </w:p>
    <w:p>
      <w:r>
        <w:t xml:space="preserve"/>
      </w:r>
    </w:p>
    <w:p>
      <w:r>
        <w:t>私の口からその言葉が出た瞬間、あの社長さんは少しだけ悲しそうな、でもすべてを悟ったような不思議な顔をした。それがなぜか、とても胸に引っかかっている。</w:t>
      </w:r>
    </w:p>
    <w:p>
      <w:r>
        <w:t xml:space="preserve"/>
      </w:r>
    </w:p>
    <w:p>
      <w:r>
        <w:t>カウンターを布巾で拭きながら、私は自分の記憶の中にぽっかりと空いた「名もなき空白」を見つめていた。</w:t>
      </w:r>
    </w:p>
    <w:p>
      <w:r>
        <w:t>そこには確かな感触があるのに、システムのバグのように、名前も顔も絶対に認識できない。ただ、とても寂しい気持ちだけが残っていた。</w:t>
      </w:r>
    </w:p>
    <w:p>
      <w:r>
        <w:t>【用語解説】</w:t>
      </w:r>
    </w:p>
    <w:p>
      <w:r>
        <w:t>※1 パケット / プロトコル： 「パケット」はネット上の空飛ぶ小包。「プロトコル」は、そのやり取りをするための「通信のルール（お約束ごと）」。ルールが違うと通信できない。  </w:t>
      </w:r>
    </w:p>
    <w:p>
      <w:r>
        <w:t>※2 エラーコード： 「404 Not Found」みたいに、何が原因でエラーになったかを数字やアルファベットで表した暗号。「あ、これ500エラーだ」とか言うとちょっとプロっぽい。  </w:t>
      </w:r>
    </w:p>
    <w:p>
      <w:r>
        <w:t>※3 アルゴリズム： 目的を達成するための「計算手順」や「裏側のルール」。例えば、YouTubeで「次にどのおすすめ動画を出すか」を決めているのも、すごいアルゴリズムの働きによるもの。</w:t>
      </w:r>
    </w:p>
    <w:p>
      <w:r>
        <w:br w:type="page"/>
      </w:r>
    </w:p>
    <w:p>
      <w:r>
        <w:t>第7話：システムからの招待状</w:t>
      </w:r>
    </w:p>
    <w:p>
      <w:r>
        <w:t xml:space="preserve"/>
      </w:r>
    </w:p>
    <w:p>
      <w:r>
        <w:t>完璧すぎる世界の違和感</w:t>
      </w:r>
    </w:p>
    <w:p>
      <w:r>
        <w:t>（※本話は天宮 百音の視点）</w:t>
      </w:r>
    </w:p>
    <w:p>
      <w:r>
        <w:t xml:space="preserve"/>
      </w:r>
    </w:p>
    <w:p>
      <w:r>
        <w:t>「——天宮さん、この仕様書（※1）、完璧ですね。修正ゼロです」</w:t>
      </w:r>
    </w:p>
    <w:p>
      <w:r>
        <w:t>「ありがとうございます。引き続きよろしくお願いします」</w:t>
      </w:r>
    </w:p>
    <w:p>
      <w:r>
        <w:t xml:space="preserve"/>
      </w:r>
    </w:p>
    <w:p>
      <w:r>
        <w:t>クライアント先のオフィス。プロジェクトマネージャーとして立ち回る毎日は多忙だが、不思議と疲労感はなかった。むしろ、最近の私は思考が異常なほどクリアだった。</w:t>
      </w:r>
    </w:p>
    <w:p>
      <w:r>
        <w:t>周囲の人間が何を求めているのか、プロジェクトのどこにボトルネックが発生するのかが、手に取るように理解できてしまう。</w:t>
      </w:r>
    </w:p>
    <w:p>
      <w:r>
        <w:t xml:space="preserve"/>
      </w:r>
    </w:p>
    <w:p>
      <w:r>
        <w:t>だが、その「万事うまくいきすぎる」感覚が、私にある種の薄気味悪さを抱かせていた。</w:t>
      </w:r>
    </w:p>
    <w:p>
      <w:r>
        <w:t>ふと窓の外を見る。行き交う人々、車の流れ、信号の瞬き。全てが狂いなく、精密な時計仕掛けのように動いている。</w:t>
      </w:r>
    </w:p>
    <w:p>
      <w:r>
        <w:t xml:space="preserve"/>
      </w:r>
    </w:p>
    <w:p>
      <w:r>
        <w:t>そして、私の手元には、昨日ポストに入っていた差出人不明の奇妙なハガキがあった。</w:t>
      </w:r>
    </w:p>
    <w:p>
      <w:r>
        <w:t>『スタンダードチューナー候補生 御中』</w:t>
      </w:r>
    </w:p>
    <w:p>
      <w:r>
        <w:t>意味はわからない。気味の悪いスパムだろうと笑い飛ばしたはずなのに、その文字を見つめていると、不気味な寒気が背筋を這うような感覚があった。</w:t>
      </w:r>
    </w:p>
    <w:p>
      <w:r>
        <w:t xml:space="preserve"/>
      </w:r>
    </w:p>
    <w:p>
      <w:r>
        <w:t>脱落していく輪郭</w:t>
      </w:r>
    </w:p>
    <w:p>
      <w:r>
        <w:t>その不安の輪郭をはっきりと形作ったのは、土屋さんの存在だった。</w:t>
      </w:r>
    </w:p>
    <w:p>
      <w:r>
        <w:t>彼は優秀なエンジニアであり、私が最も信頼しているパートナーだ。だが最近、彼の様子がおかしい。</w:t>
      </w:r>
    </w:p>
    <w:p>
      <w:r>
        <w:t>以前よりも口数が減り、暇さえあれば手首のスマートウォッチを弄って、何かに耐えるように深呼吸を繰り返している。ひどく疲労しているように見えた。</w:t>
      </w:r>
    </w:p>
    <w:p>
      <w:r>
        <w:t xml:space="preserve"/>
      </w:r>
    </w:p>
    <w:p>
      <w:r>
        <w:t>ある日の夕方。彼との打ち合わせ中、私は信じられないものを見た。</w:t>
      </w:r>
    </w:p>
    <w:p>
      <w:r>
        <w:t>彼がキーボードを叩く指先が、ほんの一瞬だけ、テレビの砂嵐のように「ブレて」見えたのだ。</w:t>
      </w:r>
    </w:p>
    <w:p>
      <w:r>
        <w:t xml:space="preserve"/>
      </w:r>
    </w:p>
    <w:p>
      <w:r>
        <w:t>「……土屋、さん？」</w:t>
      </w:r>
    </w:p>
    <w:p>
      <w:r>
        <w:t>「ん？ どうかしましたか？」</w:t>
      </w:r>
    </w:p>
    <w:p>
      <w:r>
        <w:t>彼が顔を上げると、その現象は嘘のように消え去っていた。</w:t>
      </w:r>
    </w:p>
    <w:p>
      <w:r>
        <w:t xml:space="preserve"/>
      </w:r>
    </w:p>
    <w:p>
      <w:r>
        <w:t>私の目の錯覚だろうか。</w:t>
      </w:r>
    </w:p>
    <w:p>
      <w:r>
        <w:t>最近、自分が自分でなくなっていくような――自分の記憶がどこかで都合よく「書き換えられている」ような不明瞭な焦燥感がある。</w:t>
      </w:r>
    </w:p>
    <w:p>
      <w:r>
        <w:t xml:space="preserve"/>
      </w:r>
    </w:p>
    <w:p>
      <w:r>
        <w:t>昨日までそこにいたはずの誰かの名前が思い出せない。思い出せないのに、涙が出そうなくらい恐ろしかった。</w:t>
      </w:r>
    </w:p>
    <w:p>
      <w:r>
        <w:t xml:space="preserve"/>
      </w:r>
    </w:p>
    <w:p>
      <w:r>
        <w:t>彼まで、あの見えない暗がりの向こう側へ一人で落ちていってしまうのではないか。</w:t>
      </w:r>
    </w:p>
    <w:p>
      <w:r>
        <w:t>そんな根拠のない不安だけが、私の胸の中で静かに広がっていた。</w:t>
      </w:r>
    </w:p>
    <w:p>
      <w:r>
        <w:t>【用語解説】</w:t>
      </w:r>
    </w:p>
    <w:p>
      <w:r>
        <w:t>※1 仕様書（テスト仕様書・納品仕様書）： できあがった「要件定義」をもとに作られる、「アプリがどう動くべきか」を細かくまとめた設計図。テストの時のチェックリストになるテスト仕様書や、最後に渡す納品仕様書など色々な種類がある。</w:t>
      </w:r>
    </w:p>
    <w:p>
      <w:r>
        <w:br w:type="page"/>
      </w:r>
    </w:p>
    <w:p>
      <w:r>
        <w:t>第8話：六本木の休日</w:t>
      </w:r>
    </w:p>
    <w:p>
      <w:r>
        <w:t xml:space="preserve"/>
      </w:r>
    </w:p>
    <w:p>
      <w:r>
        <w:t>電子ドラッグ</w:t>
      </w:r>
    </w:p>
    <w:p>
      <w:r>
        <w:t xml:space="preserve"/>
      </w:r>
    </w:p>
    <w:p>
      <w:r>
        <w:t>最近、ひどい頭痛と眩暈に吐き気を覚えることが増えた。</w:t>
      </w:r>
    </w:p>
    <w:p>
      <w:r>
        <w:t>世界が不自然なまでに「正常」に稼働し続ける中、ただ一人、俺だけが強烈なシステム負荷のような不協和音（ノイズ）を脳で直接受け止めているような感覚だ。リソース（※1）が削られ、立っているのもやっとの時がある。</w:t>
      </w:r>
    </w:p>
    <w:p>
      <w:r>
        <w:t xml:space="preserve"/>
      </w:r>
    </w:p>
    <w:p>
      <w:r>
        <w:t>調子が悪くなるたび、俺は無意識に手首のスマートウォッチへ指を伸ばしかけ——ピタリと止まる。</w:t>
      </w:r>
    </w:p>
    <w:p>
      <w:r>
        <w:t xml:space="preserve"/>
      </w:r>
    </w:p>
    <w:p>
      <w:r>
        <w:t>数秒の葛藤。</w:t>
      </w:r>
    </w:p>
    <w:p>
      <w:r>
        <w:t>『これを使ったら、俺も小林と同じように「あちら側」へ落ちてしまうのではないか？』</w:t>
      </w:r>
    </w:p>
    <w:p>
      <w:r>
        <w:t xml:space="preserve"/>
      </w:r>
    </w:p>
    <w:p>
      <w:r>
        <w:t>ただの理不尽な消失事件だと思いたかった。だが今回は違う。俺が軽い気持ちで拾い、チューニングして彼に渡したあの『アプリ』が、彼を世界の裏側へと落下させるトリガーになってしまったのだとしたら？</w:t>
      </w:r>
    </w:p>
    <w:p>
      <w:r>
        <w:t>薄気味悪い疑念が指先を這い上がってくる。</w:t>
      </w:r>
    </w:p>
    <w:p>
      <w:r>
        <w:t xml:space="preserve"/>
      </w:r>
    </w:p>
    <w:p>
      <w:r>
        <w:t>だが、耐えきれない頭痛と吐き気に負け、俺は結局その誘惑に触れてしまう。</w:t>
      </w:r>
    </w:p>
    <w:p>
      <w:r>
        <w:t xml:space="preserve"/>
      </w:r>
    </w:p>
    <w:p>
      <w:r>
        <w:t>『す〜は〜……』</w:t>
      </w:r>
    </w:p>
    <w:p>
      <w:r>
        <w:t xml:space="preserve"/>
      </w:r>
    </w:p>
    <w:p>
      <w:r>
        <w:t>微弱なリズムが骨伝導で頭蓋に響く。</w:t>
      </w:r>
    </w:p>
    <w:p>
      <w:r>
        <w:t>すると、嘘のように視界が澄み渡り、限界だったノイズも吐き気も完全に消え去るのだ。</w:t>
      </w:r>
    </w:p>
    <w:p>
      <w:r>
        <w:t>……なんだこれは。これではまるで、手放せなくなった『電子ドラッグ』じゃないか。</w:t>
      </w:r>
    </w:p>
    <w:p>
      <w:r>
        <w:t xml:space="preserve"/>
      </w:r>
    </w:p>
    <w:p>
      <w:r>
        <w:t>記憶の補間</w:t>
      </w:r>
    </w:p>
    <w:p>
      <w:r>
        <w:t xml:space="preserve"/>
      </w:r>
    </w:p>
    <w:p>
      <w:r>
        <w:t>自己嫌悪と危うい精神状態をなんとかリセットするため、休日の六本木。新国立美術館で開催されていた「印象派展」のチケット（※2）を貰っていた俺は、気分転換も兼ねて足を運んでいた。</w:t>
      </w:r>
    </w:p>
    <w:p>
      <w:r>
        <w:t>柔らかな光の点描を眺めていると、ふいに聞き覚えのある声に呼び止められた。</w:t>
      </w:r>
    </w:p>
    <w:p>
      <w:r>
        <w:t xml:space="preserve"/>
      </w:r>
    </w:p>
    <w:p>
      <w:r>
        <w:t>「え？土屋さん？」</w:t>
      </w:r>
    </w:p>
    <w:p>
      <w:r>
        <w:t xml:space="preserve"/>
      </w:r>
    </w:p>
    <w:p>
      <w:r>
        <w:t>振り返ると、クライアント先のPMである天宮 百音が立っていた。普段のスーツ姿とは違う、少しリラックスした休日の装いに驚いたが、仕事でもよく顔を合わせる彼女とは自然に入館順路を共にすることになった。</w:t>
      </w:r>
    </w:p>
    <w:p>
      <w:r>
        <w:t xml:space="preserve"/>
      </w:r>
    </w:p>
    <w:p>
      <w:r>
        <w:t>「天宮さんもこういうの、お好きなんですね？……ちょっと意外です」俺は思わず小声でこぼした。</w:t>
      </w:r>
    </w:p>
    <w:p>
      <w:r>
        <w:t>「ええ、たまには息抜きも必要ですから。土屋さんこそ、相変わらずお忙しそうですけど、ちゃんと休んでます？」</w:t>
      </w:r>
    </w:p>
    <w:p>
      <w:r>
        <w:t xml:space="preserve"/>
      </w:r>
    </w:p>
    <w:p>
      <w:r>
        <w:t>そんな他愛のない会話から、いつしか話題は現在進行中のプロジェクトへと移っていった。美術館の穏やかな空気の中で仕事の話をするのは無粋な気もしたが、お互いにワーカーホリック気味なのだろう。</w:t>
      </w:r>
    </w:p>
    <w:p>
      <w:r>
        <w:t xml:space="preserve"/>
      </w:r>
    </w:p>
    <w:p>
      <w:r>
        <w:t>「そういえば、あのログイン周りの基盤モジュール、すごくよく出来てましたね。おかげで後の結合テストが随分楽になりました」</w:t>
      </w:r>
    </w:p>
    <w:p>
      <w:r>
        <w:t>「あははは、あれは本当に助かりましたよ。あのモジュールは彼が……小林がすごく綺麗に組んでくれたおかげで……」</w:t>
      </w:r>
    </w:p>
    <w:p>
      <w:r>
        <w:t xml:space="preserve"/>
      </w:r>
    </w:p>
    <w:p>
      <w:r>
        <w:t>ふと口を突いて出た名前に、自分でもハッとした。</w:t>
      </w:r>
    </w:p>
    <w:p>
      <w:r>
        <w:t xml:space="preserve"/>
      </w:r>
    </w:p>
    <w:p>
      <w:r>
        <w:t>「え？」天宮は戸惑った顔をした。「誰ですか、それ？」</w:t>
      </w:r>
    </w:p>
    <w:p>
      <w:r>
        <w:t xml:space="preserve"/>
      </w:r>
    </w:p>
    <w:p>
      <w:r>
        <w:t>しまったと思った。小林悠太。つい先日、何の前触れもなく姿を消したエンジニア。</w:t>
      </w:r>
    </w:p>
    <w:p>
      <w:r>
        <w:t>彼が残したコードは確かにあるのに、社内の人間は誰も『小林』という人間を覚えていなかった。俺以外は。</w:t>
      </w:r>
    </w:p>
    <w:p>
      <w:r>
        <w:t xml:space="preserve"/>
      </w:r>
    </w:p>
    <w:p>
      <w:r>
        <w:t>「あ……いえ、なんでも——」</w:t>
      </w:r>
    </w:p>
    <w:p>
      <w:r>
        <w:t>俺が言葉を濁そうとした瞬間、天宮は軽くこめかみを指で押さえ、痛むように眉をひそめた。</w:t>
      </w:r>
    </w:p>
    <w:p>
      <w:r>
        <w:t xml:space="preserve"/>
      </w:r>
    </w:p>
    <w:p>
      <w:r>
        <w:t>「……ああ、小林さんの話でしたね。なんで忘れてたんだろ。おかしいな、さっきまで誰だっけって思ってたのに」</w:t>
      </w:r>
    </w:p>
    <w:p>
      <w:r>
        <w:t xml:space="preserve"/>
      </w:r>
    </w:p>
    <w:p>
      <w:r>
        <w:t>背筋にぞくりと冷たいものが走った。</w:t>
      </w:r>
    </w:p>
    <w:p>
      <w:r>
        <w:t>……小林を、思い出した？</w:t>
      </w:r>
    </w:p>
    <w:p>
      <w:r>
        <w:t>ついさっきまで完全に忘れていたのに、俺が名前を口にした瞬間、彼女の頭の中で『小林』という人間の記憶が急に蘇ったのか？</w:t>
      </w:r>
    </w:p>
    <w:p>
      <w:r>
        <w:t>他の連中にはいくら話しても全く通じなかったというのに、なぜ彼女だけが。</w:t>
      </w:r>
    </w:p>
    <w:p>
      <w:r>
        <w:t>いや、そもそも——なぜ『俺』自身は、彼のことをずっと覚えたままなんだ？まるで自分だけが、別の世界線を孤独に『観測』しているみたいじゃないか。</w:t>
      </w:r>
    </w:p>
    <w:p>
      <w:r>
        <w:t xml:space="preserve"/>
      </w:r>
    </w:p>
    <w:p>
      <w:r>
        <w:t>「……最近、なんか変なんですよね」</w:t>
      </w:r>
    </w:p>
    <w:p>
      <w:r>
        <w:t>彼女は苦笑しながら、目を瞑った。その手は、かすかに震えていた。</w:t>
      </w:r>
    </w:p>
    <w:p>
      <w:r>
        <w:t>「まぁ天気も不安定ですしね。調子が悪い日もありますよ……」</w:t>
      </w:r>
    </w:p>
    <w:p>
      <w:r>
        <w:t>『実は俺も最近、妙なメトロノームアプリを使い始めてから——』</w:t>
      </w:r>
    </w:p>
    <w:p>
      <w:r>
        <w:t>そう言いかけて、俺は慌てて口をつぐんだ。小林の消失とこのアプリの因果関係に、彼女を巻き込むわけにはいかない。</w:t>
      </w:r>
    </w:p>
    <w:p>
      <w:r>
        <w:t>彼女自身も、自分の脳内で起きている『矛盾』に無意識の恐怖を抱いている。これ以上、得体の知れない不安を与えてどうする。それに、下手にオカルトめいた話をすれば、俺の正気を疑われてプロジェクトの信用問題にもなりかねない。</w:t>
      </w:r>
    </w:p>
    <w:p>
      <w:r>
        <w:t>思考がまとまらず沈黙してしまった俺を見て、彼女がふっと口元を綻ばせた。</w:t>
      </w:r>
    </w:p>
    <w:p>
      <w:r>
        <w:t>「ふふふ。どうしたんですか？ 今日の土屋さん、なんだか色んな表情をしますね」</w:t>
      </w:r>
    </w:p>
    <w:p>
      <w:r>
        <w:t>「いや……なんでもないですよ。少し仕事の構成を考えていただけです」</w:t>
      </w:r>
    </w:p>
    <w:p>
      <w:r>
        <w:t xml:space="preserve"/>
      </w:r>
    </w:p>
    <w:p>
      <w:r>
        <w:t>順路を抜け、俺たちは地下のミュージアムショップに隣接する、四角い（カレ）スペースのカフェテリアへ立ち寄った。</w:t>
      </w:r>
    </w:p>
    <w:p>
      <w:r>
        <w:t>そのすぐ隣にあるお土産コーナーで、所狭しと並べられた印象派のポストカードを眺めていた時のことだ。</w:t>
      </w:r>
    </w:p>
    <w:p>
      <w:r>
        <w:t xml:space="preserve"/>
      </w:r>
    </w:p>
    <w:p>
      <w:r>
        <w:t>ふと、一枚の風景画のハガキを手に取った彼女の横顔が、ふっと暗く沈んだ。</w:t>
      </w:r>
    </w:p>
    <w:p>
      <w:r>
        <w:t xml:space="preserve"/>
      </w:r>
    </w:p>
    <w:p>
      <w:r>
        <w:t>「……少し前に、変なハガキが届いたんです」</w:t>
      </w:r>
    </w:p>
    <w:p>
      <w:r>
        <w:t>独り言のような、か細い声だった。</w:t>
      </w:r>
    </w:p>
    <w:p>
      <w:r>
        <w:t>「文字がチカチカするっていうか。それに、自分の頭が勝手に『都合のいいように記憶を書き換えてる』みたいな……そんな気持ち悪い感覚があるんです。自分が自分でなくなっていくみたいで……少し、怖いんです」</w:t>
      </w:r>
    </w:p>
    <w:p>
      <w:r>
        <w:t xml:space="preserve"/>
      </w:r>
    </w:p>
    <w:p>
      <w:r>
        <w:t>「……お疲れなんですよ。大きなプロジェクトの山場でしたし、休める時はしっかり休んでくださいね」</w:t>
      </w:r>
    </w:p>
    <w:p>
      <w:r>
        <w:t>俺は努めて軽い調子で返した。</w:t>
      </w:r>
    </w:p>
    <w:p>
      <w:r>
        <w:t>変なハガキ？彼女の言葉に宿る怯えと、微かな違和感の正体が、この時の俺にはまだ分からなかった。</w:t>
      </w:r>
    </w:p>
    <w:p>
      <w:r>
        <w:t>ただ、彼女の中で間違いなく「何か」が始まっていることだけは確信できた。</w:t>
      </w:r>
    </w:p>
    <w:p>
      <w:r>
        <w:t>【用語解説】</w:t>
      </w:r>
    </w:p>
    <w:p>
      <w:r>
        <w:t>※1 リソース： 仕事に使える「人」「時間」「お金」「パソコンの性能」などの総称。「リソースが足りない」と言えば、だいたい「人手が足りない」か「時間が足りない」という意味。  </w:t>
      </w:r>
    </w:p>
    <w:p>
      <w:r>
        <w:t>※2 チケット： チーム内で「この作業（タスク）はお前がやってね」と割り当てるための依頼状のこと。「チケットを切る（発行する）」と言うと、「クエストを依頼する」という意味になる。</w:t>
      </w:r>
    </w:p>
    <w:p>
      <w:r>
        <w:br w:type="page"/>
      </w:r>
    </w:p>
    <w:p>
      <w:r>
        <w:t>第9話：陽だまりのテラスとバグに無縁な猫たち</w:t>
      </w:r>
    </w:p>
    <w:p>
      <w:r>
        <w:t xml:space="preserve"/>
      </w:r>
    </w:p>
    <w:p>
      <w:r>
        <w:t>（※本話は伊藤 結衣の視点）</w:t>
      </w:r>
    </w:p>
    <w:p>
      <w:r>
        <w:t xml:space="preserve"/>
      </w:r>
    </w:p>
    <w:p>
      <w:r>
        <w:t>昼下がりのピークタイムを越え、カフェにゆったりとした時間が戻ってきた頃。</w:t>
      </w:r>
    </w:p>
    <w:p>
      <w:r>
        <w:t>私はオープンテラス席のテーブルを片付けながら、大きく伸びをした。</w:t>
      </w:r>
    </w:p>
    <w:p>
      <w:r>
        <w:t xml:space="preserve"/>
      </w:r>
    </w:p>
    <w:p>
      <w:r>
        <w:t>このお店は目の前に緑豊かな公園が広がっていて、晴れた日には本当に気持ちがいい。見渡すと、芝生広場では近所の親子連れが遊び、ベンチでは大学生が本を読んでいる。こののどかな風景こそ、私がこのカフェで働く一番の理由だった。</w:t>
      </w:r>
    </w:p>
    <w:p>
      <w:r>
        <w:t xml:space="preserve"/>
      </w:r>
    </w:p>
    <w:p>
      <w:r>
        <w:t>ふと足元で「にゃあ」と声がした。</w:t>
      </w:r>
    </w:p>
    <w:p>
      <w:r>
        <w:t>見下ろすと、公園に住み着いている一匹の丸々と太ったサバトラ猫が、私の足首にすりすりと頭を擦り付けていた。</w:t>
      </w:r>
    </w:p>
    <w:p>
      <w:r>
        <w:t xml:space="preserve"/>
      </w:r>
    </w:p>
    <w:p>
      <w:r>
        <w:t>「あ、サバちゃん。いらっしゃい」</w:t>
      </w:r>
    </w:p>
    <w:p>
      <w:r>
        <w:t xml:space="preserve"/>
      </w:r>
    </w:p>
    <w:p>
      <w:r>
        <w:t>しゃがみ込んで耳の後ろを撫でてやると、ゴロゴロと喉を鳴らして目を細める。</w:t>
      </w:r>
    </w:p>
    <w:p>
      <w:r>
        <w:t>この公園には何匹かの地域猫がいて、カフェの常連客の一部みたいな顔をしてテラス席の近くをうろついている。面白いことに、どの子も絶妙な距離感を保っていて、決して店内には這入らないし、お客さんの邪魔もしない。</w:t>
      </w:r>
    </w:p>
    <w:p>
      <w:r>
        <w:t xml:space="preserve"/>
      </w:r>
    </w:p>
    <w:p>
      <w:r>
        <w:t>「平和だねぇ、今日も」</w:t>
      </w:r>
    </w:p>
    <w:p>
      <w:r>
        <w:t xml:space="preserve"/>
      </w:r>
    </w:p>
    <w:p>
      <w:r>
        <w:t>サバちゃんのお腹を撫でながらつぶやく。</w:t>
      </w:r>
    </w:p>
    <w:p>
      <w:r>
        <w:t>ほんの少し前まで、この世界——少なくとも私の周辺では、何か奇妙な「違和感」があった気がする。</w:t>
      </w:r>
    </w:p>
    <w:p>
      <w:r>
        <w:t>ふとした瞬間に、風景がチカチカとノイズのように乱れた気がしたり、誰かの顔が思い出せなくなって変な焦燥感に駆られたり。</w:t>
      </w:r>
    </w:p>
    <w:p>
      <w:r>
        <w:t>でも、そんな感覚はすぐに霧のように消えてしまう。そして「気のせいだったかな」で終わってしまうのだ。</w:t>
      </w:r>
    </w:p>
    <w:p>
      <w:r>
        <w:t xml:space="preserve"/>
      </w:r>
    </w:p>
    <w:p>
      <w:r>
        <w:t>「にゃーん」</w:t>
      </w:r>
    </w:p>
    <w:p>
      <w:r>
        <w:t>今度は足元にハチワレの猫がやってきて、サバちゃんの横にゴロンと寝転がった。</w:t>
      </w:r>
    </w:p>
    <w:p>
      <w:r>
        <w:t>この子たちを見ていると、私の抱えていた名状しがたい違和感など、本当にどうでもいいことのように思えてくる。</w:t>
      </w:r>
    </w:p>
    <w:p>
      <w:r>
        <w:t xml:space="preserve"/>
      </w:r>
    </w:p>
    <w:p>
      <w:r>
        <w:t>猫たちは、なんの「システム」にも縛られていないように見えた。</w:t>
      </w:r>
    </w:p>
    <w:p>
      <w:r>
        <w:t>人間の世界で起こる複雑なトラブルや、目に見えないルールの縛り（私にはよくわからないけれど、エンジニアのお客さんたちがよく口にする『仕様』とか『バグ』とかいうもの）なんて、彼らにはまったく関係ないのだ。</w:t>
      </w:r>
    </w:p>
    <w:p>
      <w:r>
        <w:t xml:space="preserve"/>
      </w:r>
    </w:p>
    <w:p>
      <w:r>
        <w:t>ただそこにある陽だまりを探し、お腹が空いたら鳴き、誰かに撫でられ、日が暮れれば眠る。</w:t>
      </w:r>
    </w:p>
    <w:p>
      <w:r>
        <w:t>彼らはこの世界のノイズに一切干渉されることなく、ただありのままの存在として、完璧にそこにある。</w:t>
      </w:r>
    </w:p>
    <w:p>
      <w:r>
        <w:t xml:space="preserve"/>
      </w:r>
    </w:p>
    <w:p>
      <w:r>
        <w:t>「結衣ちゃーん、休憩入っていいよー」</w:t>
      </w:r>
    </w:p>
    <w:p>
      <w:r>
        <w:t xml:space="preserve"/>
      </w:r>
    </w:p>
    <w:p>
      <w:r>
        <w:t>「あ、はーい。美紀さんありがとう」</w:t>
      </w:r>
    </w:p>
    <w:p>
      <w:r>
        <w:t xml:space="preserve"/>
      </w:r>
    </w:p>
    <w:p>
      <w:r>
        <w:t>同い年のバイト仲間である美紀さんとバトンタッチして、私はバックヤードのパイプ椅子に腰を下ろした。エプロンを少し緩め、スマホを取り出す。</w:t>
      </w:r>
    </w:p>
    <w:p>
      <w:r>
        <w:t>休けい時間の定番は、お気に入りのWeb小説サイトを巡回することだ。最近ハマっているのは、とぼけた主人公が異世界でカフェを開くファンタジーもの。</w:t>
      </w:r>
    </w:p>
    <w:p>
      <w:r>
        <w:t xml:space="preserve"/>
      </w:r>
    </w:p>
    <w:p>
      <w:r>
        <w:t>「ふふっ、この主人公また変な魔法使ってる……」</w:t>
      </w:r>
    </w:p>
    <w:p>
      <w:r>
        <w:t xml:space="preserve"/>
      </w:r>
    </w:p>
    <w:p>
      <w:r>
        <w:t>画面を見つめながら思わず笑い声を漏らすと、冷蔵庫へミルクを取りに来た美紀さんがひょっこり顔を出した。</w:t>
      </w:r>
    </w:p>
    <w:p>
      <w:r>
        <w:t xml:space="preserve"/>
      </w:r>
    </w:p>
    <w:p>
      <w:r>
        <w:t>「結衣ちゃん、また例の小説？ なになに、どこまで読んだの？」</w:t>
      </w:r>
    </w:p>
    <w:p>
      <w:r>
        <w:t>「あ、美紀さん！ 今ね、主人公が魔法で特大パフェを作ろうとして、大爆発させたところ。クリームまみれで大惨事になってるの」</w:t>
      </w:r>
    </w:p>
    <w:p>
      <w:r>
        <w:t>「えーっ、何それウケる！ 読ませて読ませて」</w:t>
      </w:r>
    </w:p>
    <w:p>
      <w:r>
        <w:t xml:space="preserve"/>
      </w:r>
    </w:p>
    <w:p>
      <w:r>
        <w:t>狭いバックヤードで、二人でスマホを覗き込みながらクスクスと笑い合う。</w:t>
      </w:r>
    </w:p>
    <w:p>
      <w:r>
        <w:t>女の子同士でこうして他愛のない話で笑い合える時間は、私にとってかけがえのないものだ。</w:t>
      </w:r>
    </w:p>
    <w:p>
      <w:r>
        <w:t xml:space="preserve"/>
      </w:r>
    </w:p>
    <w:p>
      <w:r>
        <w:t>そんな平和な時間を過ごしていると——</w:t>
      </w:r>
    </w:p>
    <w:p>
      <w:r>
        <w:t xml:space="preserve"/>
      </w:r>
    </w:p>
    <w:p>
      <w:r>
        <w:t>「きゃっ！」</w:t>
      </w:r>
    </w:p>
    <w:p>
      <w:r>
        <w:t>「わわっ！？」</w:t>
      </w:r>
    </w:p>
    <w:p>
      <w:r>
        <w:t xml:space="preserve"/>
      </w:r>
    </w:p>
    <w:p>
      <w:r>
        <w:t>美紀さんが不意にバランスを崩し、手に持っていた空のプラスチックピッチャーを落としてしまった。</w:t>
      </w:r>
    </w:p>
    <w:p>
      <w:r>
        <w:t>ガランガランッ！という派手な音がバックヤードからテラス席のほうまで響き渡る。</w:t>
      </w:r>
    </w:p>
    <w:p>
      <w:r>
        <w:t xml:space="preserve"/>
      </w:r>
    </w:p>
    <w:p>
      <w:r>
        <w:t>表のテラス席で寝ていたサバちゃんが「ビャッ！？」と奇声を上げて飛び起き、見事な跳躍で公園の木によじ登ってしまったのが窓越しに見えた。</w:t>
      </w:r>
    </w:p>
    <w:p>
      <w:r>
        <w:t xml:space="preserve"/>
      </w:r>
    </w:p>
    <w:p>
      <w:r>
        <w:t>「もー、美紀さん気をつけてよ！ サバちゃんびっくりして逃げちゃったじゃない」</w:t>
      </w:r>
    </w:p>
    <w:p>
      <w:r>
        <w:t>「ごめーん！ ちょっと手が滑っちゃって。あはは……」</w:t>
      </w:r>
    </w:p>
    <w:p>
      <w:r>
        <w:t xml:space="preserve"/>
      </w:r>
    </w:p>
    <w:p>
      <w:r>
        <w:t>少しだけドタバタしたけれど、これも平和なトラブルだ。</w:t>
      </w:r>
    </w:p>
    <w:p>
      <w:r>
        <w:t xml:space="preserve"/>
      </w:r>
    </w:p>
    <w:p>
      <w:r>
        <w:t>「そういえば……」</w:t>
      </w:r>
    </w:p>
    <w:p>
      <w:r>
        <w:t xml:space="preserve"/>
      </w:r>
    </w:p>
    <w:p>
      <w:r>
        <w:t>ほうきとちりとりで床をササッと確認しながら、私はテラスの隅、一番日当たりの良いお気に入りの席に目をやった。</w:t>
      </w:r>
    </w:p>
    <w:p>
      <w:r>
        <w:t>そこにはサバちゃんと同じように音に驚いて目を丸くしている茶トラ猫の『チャチャ』がいた。チャチャは人懐っこくて、いつも元気いっぱいにテラスを駆け回っている。</w:t>
      </w:r>
    </w:p>
    <w:p>
      <w:r>
        <w:t xml:space="preserve"/>
      </w:r>
    </w:p>
    <w:p>
      <w:r>
        <w:t>ふと、そのチャチャのいるテラス席のすぐ近くに、いつの間にか見慣れない男性のお客さんが立っているのに気づいた。</w:t>
      </w:r>
    </w:p>
    <w:p>
      <w:r>
        <w:t>少し派手な、赤茶色のジャケットを着た若い男性だ。</w:t>
      </w:r>
    </w:p>
    <w:p>
      <w:r>
        <w:t>なぜだかパッと見の印象が、以前よく来ていた常連客のエンジニアの人に似ている気がした。……あれ、でもあの常連さんって、どんな顔だったっけ？</w:t>
      </w:r>
    </w:p>
    <w:p>
      <w:r>
        <w:t xml:space="preserve"/>
      </w:r>
    </w:p>
    <w:p>
      <w:r>
        <w:t>その赤いジャケットの男性は、私の視線に気づいたのか軽く会釈をすると、足元のチャチャに向かってしゃがみ込んだ。</w:t>
      </w:r>
    </w:p>
    <w:p>
      <w:r>
        <w:t xml:space="preserve"/>
      </w:r>
    </w:p>
    <w:p>
      <w:r>
        <w:t>「おっ、可愛い猫だなー。おいで」</w:t>
      </w:r>
    </w:p>
    <w:p>
      <w:r>
        <w:t xml:space="preserve"/>
      </w:r>
    </w:p>
    <w:p>
      <w:r>
        <w:t>男性が手を伸ばした、その瞬間だった。</w:t>
      </w:r>
    </w:p>
    <w:p>
      <w:r>
        <w:t>いつもなら誰にでもすり寄っていく人懐っこいチャチャが、ピタリと動きを止めた。</w:t>
      </w:r>
    </w:p>
    <w:p>
      <w:r>
        <w:t xml:space="preserve"/>
      </w:r>
    </w:p>
    <w:p>
      <w:r>
        <w:t>威嚇するわけでもなく、鳴くわけでもない。ただ、ガラス玉のような冷たい目で、すっと男性の顔を見上げたのだ。</w:t>
      </w:r>
    </w:p>
    <w:p>
      <w:r>
        <w:t>そして、伸ばされた手を避けるように、音もなくするりとその場を離れ、そのままテラスの隅へと歩き去ってしまった。</w:t>
      </w:r>
    </w:p>
    <w:p>
      <w:r>
        <w:t xml:space="preserve"/>
      </w:r>
    </w:p>
    <w:p>
      <w:r>
        <w:t>「あれっ……猫好きなんだけどな。振られちゃった」</w:t>
      </w:r>
    </w:p>
    <w:p>
      <w:r>
        <w:t xml:space="preserve"/>
      </w:r>
    </w:p>
    <w:p>
      <w:r>
        <w:t>男性は少しバツが悪そうに苦笑いしながら立ち上がり、そのままカフェの店内へと入っていった。</w:t>
      </w:r>
    </w:p>
    <w:p>
      <w:r>
        <w:t xml:space="preserve"/>
      </w:r>
    </w:p>
    <w:p>
      <w:r>
        <w:t>（……え？ チャチャが、あんなふうに露骨に人を避けるなんて珍しいな）</w:t>
      </w:r>
    </w:p>
    <w:p>
      <w:r>
        <w:t xml:space="preserve"/>
      </w:r>
    </w:p>
    <w:p>
      <w:r>
        <w:t>ほんの小さなことだ。猫の気まぐれなんてよくあることだし、ただ機嫌が悪かっただけかもしれない。</w:t>
      </w:r>
    </w:p>
    <w:p>
      <w:r>
        <w:t>でも、まるで彼という存在が「そこにはいない」かのように、完全に無視して通り過ぎたあの姿に、ほんの少しだけ妙な引っ掛かりを覚えた。</w:t>
      </w:r>
    </w:p>
    <w:p>
      <w:r>
        <w:t xml:space="preserve"/>
      </w:r>
    </w:p>
    <w:p>
      <w:r>
        <w:t>そんな小さな違和感に私が首を傾げていると、再びカフェのドアベルがカランカランと鳴った。</w:t>
      </w:r>
    </w:p>
    <w:p>
      <w:r>
        <w:t xml:space="preserve"/>
      </w:r>
    </w:p>
    <w:p>
      <w:r>
        <w:t>「いらっしゃいませ！」</w:t>
      </w:r>
    </w:p>
    <w:p>
      <w:r>
        <w:t xml:space="preserve"/>
      </w:r>
    </w:p>
    <w:p>
      <w:r>
        <w:t>慌ててバックヤードから顔を出すと、レジの前にはさっきの赤いジャケットの男性ではなく、見慣れたスーツ姿の男性が立っていた。</w:t>
      </w:r>
    </w:p>
    <w:p>
      <w:r>
        <w:t xml:space="preserve"/>
      </w:r>
    </w:p>
    <w:p>
      <w:r>
        <w:t>「結衣ちゃん、いつものブラック。テイクアウトで」</w:t>
      </w:r>
    </w:p>
    <w:p>
      <w:r>
        <w:t>「あ、土屋さん！ お疲れ様です、すぐ淹れますね！」</w:t>
      </w:r>
    </w:p>
    <w:p>
      <w:r>
        <w:t xml:space="preserve"/>
      </w:r>
    </w:p>
    <w:p>
      <w:r>
        <w:t>振り返ると、近くのIT企業の社長さんが立っていた。いつもはもっとパリッとしているのに、今日はどこか疲れたような、少しだけ思い詰めたような顔をしている。</w:t>
      </w:r>
    </w:p>
    <w:p>
      <w:r>
        <w:t>アレ？さっきの赤いジャケットの人はどこへ行ったんだろう？</w:t>
      </w:r>
    </w:p>
    <w:p>
      <w:r>
        <w:t>店内を見渡しても、すでに見当たらない。</w:t>
      </w:r>
    </w:p>
    <w:p>
      <w:r>
        <w:t xml:space="preserve"/>
      </w:r>
    </w:p>
    <w:p>
      <w:r>
        <w:t>私は小さく首を振って思考を切り替え、カウンターに戻って手早くエスプレッソマシンをセットした。</w:t>
      </w:r>
    </w:p>
    <w:p>
      <w:r>
        <w:t>難しいことはわからないけど、せめてこの一杯で、目の前の社長さんの疲れが少しでも安らぐように。そう願いながら。</w:t>
      </w:r>
    </w:p>
    <w:p>
      <w:r>
        <w:t xml:space="preserve"/>
      </w:r>
    </w:p>
    <w:p>
      <w:r>
        <w:t>エスプレッソが抽出される心地よい音の向こうで、テラス席のチャチャが「にゃあ」と一鳴きして、大きな欠伸をした。</w:t>
      </w:r>
    </w:p>
    <w:p>
      <w:r>
        <w:t>今日もこの公園とカフェは、相変わらず平和な時間が流れている。</w:t>
      </w:r>
    </w:p>
    <w:p>
      <w:r>
        <w:t>どんなに水面下で世界がバグを引き起こしていても、彼ら猫たちと、この陽だまりだけは、絶対に変わらないのだと教えてくれるように。</w:t>
      </w:r>
    </w:p>
    <w:p>
      <w:r>
        <w:t xml:space="preserve"/>
      </w:r>
    </w:p>
    <w:p>
      <w:r>
        <w:t>第10話：デスマーチの足音と限界</w:t>
      </w:r>
    </w:p>
    <w:p>
      <w:r>
        <w:t xml:space="preserve"/>
      </w:r>
    </w:p>
    <w:p>
      <w:r>
        <w:t>数日後。穏やかだったプロジェクトの空気は一変した。</w:t>
      </w:r>
    </w:p>
    <w:p>
      <w:r>
        <w:t>クライアントからのとんでもない仕様追加要求。しかも納期は据え置きという、典型的な炎上の引き金だ。</w:t>
      </w:r>
    </w:p>
    <w:p>
      <w:r>
        <w:t xml:space="preserve"/>
      </w:r>
    </w:p>
    <w:p>
      <w:r>
        <w:t>「これ、どう考えても無理ですよね……？」</w:t>
      </w:r>
    </w:p>
    <w:p>
      <w:r>
        <w:t>頭を抱える相馬をよそに、俺はキーボードをただひたすらに叩き続けた。</w:t>
      </w:r>
    </w:p>
    <w:p>
      <w:r>
        <w:t>やるしかない。過酷でもいい、現実の仕事に没頭していなければ、俺も小林のように『名もなき空白』としてこの世界から滑り落ちてしまいそうだったからだ。</w:t>
      </w:r>
    </w:p>
    <w:p>
      <w:r>
        <w:t xml:space="preserve"/>
      </w:r>
    </w:p>
    <w:p>
      <w:r>
        <w:t>徹夜が続いたある日の深夜。</w:t>
      </w:r>
    </w:p>
    <w:p>
      <w:r>
        <w:t>誰も残っていないオフィスで、俺はとうとう限界を迎え、デスクに突っ伏して意識を手放した。</w:t>
      </w:r>
    </w:p>
    <w:p>
      <w:r>
        <w:t xml:space="preserve"/>
      </w:r>
    </w:p>
    <w:p>
      <w:r>
        <w:t>……ふと、人の気配を感じて目が覚めた。</w:t>
      </w:r>
    </w:p>
    <w:p>
      <w:r>
        <w:t>忘れ物を取りに来たのだろう。天宮が、俺の肩にそっとブランケットをかけてくれようとしていた。</w:t>
      </w:r>
    </w:p>
    <w:p>
      <w:r>
        <w:t xml:space="preserve"/>
      </w:r>
    </w:p>
    <w:p>
      <w:r>
        <w:t>だが、奇妙なことが起きていた。</w:t>
      </w:r>
    </w:p>
    <w:p>
      <w:r>
        <w:t>ブランケットが、俺の肩を『すり抜けて』落ちていくのだ。まるで俺の体がホログラムであるかのように。</w:t>
      </w:r>
    </w:p>
    <w:p>
      <w:r>
        <w:t>彼女がそれに気づいて目を丸くした瞬間、彼女の手が俺の肩に触れた。</w:t>
      </w:r>
    </w:p>
    <w:p>
      <w:r>
        <w:t xml:space="preserve"/>
      </w:r>
    </w:p>
    <w:p>
      <w:r>
        <w:t>その瞬間、世界がピントを合わせたようにカチリと鳴り、ブランケットはごく自然に俺の肩にかかった。</w:t>
      </w:r>
    </w:p>
    <w:p>
      <w:r>
        <w:t xml:space="preserve"/>
      </w:r>
    </w:p>
    <w:p>
      <w:r>
        <w:t>「……お疲れ様です、土屋さん。冷えますよ」</w:t>
      </w:r>
    </w:p>
    <w:p>
      <w:r>
        <w:t>「あ、ああ……すみません、天宮さん」</w:t>
      </w:r>
    </w:p>
    <w:p>
      <w:r>
        <w:t xml:space="preserve"/>
      </w:r>
    </w:p>
    <w:p>
      <w:r>
        <w:t>彼女は何事もなかったように微笑んで去っていった。だが、その背中越しに、彼女がギュッと自分の両手を握りしめ、何かをひどく恐れているように見えたのは気のせいだろうか。</w:t>
      </w:r>
    </w:p>
    <w:p>
      <w:r>
        <w:t>今の現象はなんだ。俺が世界からズレかけているのか？ それとも彼女の方が、無意識のうちに俺という存在の綻びを『修正』したのか？</w:t>
      </w:r>
    </w:p>
    <w:p>
      <w:r>
        <w:t xml:space="preserve"/>
      </w:r>
    </w:p>
    <w:p>
      <w:r>
        <w:t>翌朝を迎え、プロジェクトはさらに混迷を極めていた。</w:t>
      </w:r>
    </w:p>
    <w:p>
      <w:r>
        <w:t>とんでもない仕様をAIに叩き込んだところ、AIはハルシネーション（※1）を連発し、使い物にならないコードを吐き出した。</w:t>
      </w:r>
    </w:p>
    <w:p>
      <w:r>
        <w:t>結局、俺自身が膨大な量のコードを書きながら、要求仕様をなんとか要件に落とし込んでいくしかなかった。</w:t>
      </w:r>
    </w:p>
    <w:p>
      <w:r>
        <w:t xml:space="preserve"/>
      </w:r>
    </w:p>
    <w:p>
      <w:r>
        <w:t>「す〜は〜...」</w:t>
      </w:r>
    </w:p>
    <w:p>
      <w:r>
        <w:t xml:space="preserve"/>
      </w:r>
    </w:p>
    <w:p>
      <w:r>
        <w:t>視界が霞んでくる。世界が薄暗く見え、周囲の音がくぐもって遠のいていく。</w:t>
      </w:r>
    </w:p>
    <w:p>
      <w:r>
        <w:t>俺は急いでスマートウォッチの自作アプリを起動し、「整え」を繰り返す。</w:t>
      </w:r>
    </w:p>
    <w:p>
      <w:r>
        <w:t>深呼吸と共に脳波アプリの波形を合わせると、なんとか世界の解像度（※2）が戻ってくる。これが最近の俺の、意識を現実に繋ぎ留めるための苦肉の策だった。</w:t>
      </w:r>
    </w:p>
    <w:p>
      <w:r>
        <w:t>どう考えてもこの行動、俺の精神を削り取っている。</w:t>
      </w:r>
    </w:p>
    <w:p>
      <w:r>
        <w:t xml:space="preserve"/>
      </w:r>
    </w:p>
    <w:p>
      <w:r>
        <w:t>デスマーチ開始から3日目。</w:t>
      </w:r>
    </w:p>
    <w:p>
      <w:r>
        <w:t>プロジェクトは完全に暗礁に乗り上げていた。AIが吐き出したスパゲティコード（※3）と追加仕様の矛盾が衝突し、本番環境一歩手前のステージングで致命的なデッドロック（※4）・バグを引き起こしたのだ。</w:t>
      </w:r>
    </w:p>
    <w:p>
      <w:r>
        <w:t>俺を含め、エンジニアたちが徹夜でログを睨んでも原因が特定できず、チーム全体が絶望的な空気に包まれていた。</w:t>
      </w:r>
    </w:p>
    <w:p>
      <w:r>
        <w:t xml:space="preserve"/>
      </w:r>
    </w:p>
    <w:p>
      <w:r>
        <w:t>「……ちょっと退いてください、土屋さん」</w:t>
      </w:r>
    </w:p>
    <w:p>
      <w:r>
        <w:t xml:space="preserve"/>
      </w:r>
    </w:p>
    <w:p>
      <w:r>
        <w:t>ふいに、背後に立った天宮が俺の椅子を軽く押し、コンソール（※5）の前に滑り込んできた。</w:t>
      </w:r>
    </w:p>
    <w:p>
      <w:r>
        <w:t>彼女は「PMの強いアクセス権限」を使ってシステムの深層にあっさりと侵入すると、普段の温厚な態度からは想像もつかない神がかった速度でキーボードを叩き始めた。</w:t>
      </w:r>
    </w:p>
    <w:p>
      <w:r>
        <w:t xml:space="preserve"/>
      </w:r>
    </w:p>
    <w:p>
      <w:r>
        <w:t>黒い画面（ターミナル）に、流星のような速度で無駄のないコードが直書きされていく。</w:t>
      </w:r>
    </w:p>
    <w:p>
      <w:r>
        <w:t>誰も手が出せなかった複雑に絡み合ったスレッドの競合を、彼女は涼しい顔をしたまま、わずか数分で鮮やかに解きほぐし、ホットフィックス（※6）のパッチを当ててしまった。</w:t>
      </w:r>
    </w:p>
    <w:p>
      <w:r>
        <w:t xml:space="preserve"/>
      </w:r>
    </w:p>
    <w:p>
      <w:r>
        <w:t>「これで通るはずです。テスト、再開してください」</w:t>
      </w:r>
    </w:p>
    <w:p>
      <w:r>
        <w:t xml:space="preserve"/>
      </w:r>
    </w:p>
    <w:p>
      <w:r>
        <w:t>事もなげにターミナルを閉じた彼女の横顔を見て、俺は背筋に粟が立つ思いだった。</w:t>
      </w:r>
    </w:p>
    <w:p>
      <w:r>
        <w:t>（この人……ただの優秀なプロジェクトマネージャーじゃない。PMの皮を被った、とんでもない化け物（天才）だ……！）</w:t>
      </w:r>
    </w:p>
    <w:p>
      <w:r>
        <w:t xml:space="preserve"/>
      </w:r>
    </w:p>
    <w:p>
      <w:r>
        <w:t>この瞬間、俺の中で彼女への認識は「頼れる元請けPM」から「底知れない凄腕のハッカー」へと完全にアップデートされた。</w:t>
      </w:r>
    </w:p>
    <w:p>
      <w:r>
        <w:t>その後、俺たちは彼女が書き直した強固な土台の上で、膨大なテストエビデンス（※7）と共に納品仕様書を仕上げていく。</w:t>
      </w:r>
    </w:p>
    <w:p>
      <w:r>
        <w:t xml:space="preserve"/>
      </w:r>
    </w:p>
    <w:p>
      <w:r>
        <w:t>そして、テスト仕様書がほぼ完成に近づいた頃。</w:t>
      </w:r>
    </w:p>
    <w:p>
      <w:r>
        <w:t>フロアにやってきたクライアントの担当者が、にべもなく言い放った。</w:t>
      </w:r>
    </w:p>
    <w:p>
      <w:r>
        <w:t xml:space="preserve"/>
      </w:r>
    </w:p>
    <w:p>
      <w:r>
        <w:t>「追加仕様の件ですが、予算の都合で今回は見送りになりました」</w:t>
      </w:r>
    </w:p>
    <w:p>
      <w:r>
        <w:t xml:space="preserve"/>
      </w:r>
    </w:p>
    <w:p>
      <w:r>
        <w:t>……ふざけるな。</w:t>
      </w:r>
    </w:p>
    <w:p>
      <w:r>
        <w:t>せっかく血を吐く思いで作った仕様書が一瞬にしてゴミになった。徒労感に膝から崩れ落ちそうになった。……だが、これで少なくとも今日一日は休むことができる。そう無理やり思考を切り替えるしかなかった。</w:t>
      </w:r>
    </w:p>
    <w:p>
      <w:r>
        <w:t xml:space="preserve"/>
      </w:r>
    </w:p>
    <w:p>
      <w:r>
        <w:t>ふと見ると、隣のデスクで天宮が疲れ果てて座ったまま眠っていた。</w:t>
      </w:r>
    </w:p>
    <w:p>
      <w:r>
        <w:t>よく頑張ってくれた。今日は帰って休んでいいと伝えてあげたいが、昨今の厳しいコンプライアンスを思うと、不用意に肩を揺すって起こすのも躊躇われた。</w:t>
      </w:r>
    </w:p>
    <w:p>
      <w:r>
        <w:t>彼女の部下である佐々木さんに声をかけておき、俺も帰宅することにした。</w:t>
      </w:r>
    </w:p>
    <w:p>
      <w:r>
        <w:t xml:space="preserve"/>
      </w:r>
    </w:p>
    <w:p>
      <w:r>
        <w:t>その時だ。</w:t>
      </w:r>
    </w:p>
    <w:p>
      <w:r>
        <w:t>眠る天宮のコートのポケットから、見慣れないハガキが半分覗いているのに気づいた。</w:t>
      </w:r>
    </w:p>
    <w:p>
      <w:r>
        <w:t xml:space="preserve"/>
      </w:r>
    </w:p>
    <w:p>
      <w:r>
        <w:t>『スタンダードチューナー候補生 御中』</w:t>
      </w:r>
    </w:p>
    <w:p>
      <w:r>
        <w:t xml:space="preserve"/>
      </w:r>
    </w:p>
    <w:p>
      <w:r>
        <w:t>……なんだ、それは。</w:t>
      </w:r>
    </w:p>
    <w:p>
      <w:r>
        <w:t>【用語解説】</w:t>
      </w:r>
    </w:p>
    <w:p>
      <w:r>
        <w:t>※1 ハルシネーション： AI（ChatGPTなど）が、さも本当のことのように「もっともらしい嘘（幻覚）」を堂々と出力しちゃうこと。これを信じてそのままコピペするとエラい目に遭う。  </w:t>
      </w:r>
    </w:p>
    <w:p>
      <w:r>
        <w:t>※2 解像度： 画面や画像に「光る点（ピクセル）」がどれくらいぎっしり詰まっているかを表す言葉。テレビやスマホなど、解像度が高いほど映像がなめらかで綺麗に見える。  </w:t>
      </w:r>
    </w:p>
    <w:p>
      <w:r>
        <w:t>※3 スパゲティコード： 色んな人が適当につぎはぎで書き足したせいで、スパゲティの麺のように複雑に絡み合ってしまい、誰にも解読や修正ができなくなったやばいプログラムのこと。  </w:t>
      </w:r>
    </w:p>
    <w:p>
      <w:r>
        <w:t>※4 デッドロック： プログラム同士がお互いに「そっちが終わるまで待つよ」「いやそっちが先でしょ」と譲り合い（または資源の奪い合い）をしてしまい、完全にフリーズして動かなくなるバグの一種。最悪。  </w:t>
      </w:r>
    </w:p>
    <w:p>
      <w:r>
        <w:t>※5 ターミナル / コンソール： ハッカーが映画でよくキーボードをカタカタ叩いている、「黒背景で文字だけがブワーッと出てくる画面」のこと。  </w:t>
      </w:r>
    </w:p>
    <w:p>
      <w:r>
        <w:t>※6 ホットフィックス（緊急パッチ）： 「やばいバグが見つかった！今すぐ直さないと会社が潰れる！」という時などに、大至急で当てられる応急処置のアップデートプログラムのこと。  </w:t>
      </w:r>
    </w:p>
    <w:p>
      <w:r>
        <w:t>※7 エビデンス： プログラムが正しく動いていることを証明するための「証拠画像」や「記録ログ」のこと。これを大量に残す作業はエンジニアにとって苦行のひとつ。</w:t>
      </w:r>
    </w:p>
    <w:p>
      <w:r>
        <w:br w:type="page"/>
      </w:r>
    </w:p>
    <w:p>
      <w:r>
        <w:t>第11話：ファミレスと「電子ドラッグ」の真実</w:t>
      </w:r>
    </w:p>
    <w:p>
      <w:r>
        <w:t xml:space="preserve"/>
      </w:r>
    </w:p>
    <w:p>
      <w:r>
        <w:t>疲れ切った体を引きずって自宅のマンションに帰ると、真っ暗なはずの部屋の中に『誰か』がいた。</w:t>
      </w:r>
    </w:p>
    <w:p>
      <w:r>
        <w:t xml:space="preserve"/>
      </w:r>
    </w:p>
    <w:p>
      <w:r>
        <w:t>「よぉ、お疲れさん」</w:t>
      </w:r>
    </w:p>
    <w:p>
      <w:r>
        <w:t xml:space="preserve"/>
      </w:r>
    </w:p>
    <w:p>
      <w:r>
        <w:t>分厚い作業着に、真鍮と真空管を無骨に組み合わせた奇妙な機械（ガジェット（※1））を背負った男。</w:t>
      </w:r>
    </w:p>
    <w:p>
      <w:r>
        <w:t>俺は息を呑んだ。オートロックのドアに鍵もかかっていたはずだ。</w:t>
      </w:r>
    </w:p>
    <w:p>
      <w:r>
        <w:t xml:space="preserve"/>
      </w:r>
    </w:p>
    <w:p>
      <w:r>
        <w:t>「どうやって入った？」</w:t>
      </w:r>
    </w:p>
    <w:p>
      <w:r>
        <w:t>「こうやってだよ」</w:t>
      </w:r>
    </w:p>
    <w:p>
      <w:r>
        <w:t xml:space="preserve"/>
      </w:r>
    </w:p>
    <w:p>
      <w:r>
        <w:t>男は一歩前に出たかと思うと、その体が一瞬ノイズのようにブレて透明になり、俺の目の前でスッと壁をすり抜けてみせた。幽霊や手品の類ではない。空間にある『物理演算』のバグを突いたかのような、不気味な挙動だった。</w:t>
      </w:r>
    </w:p>
    <w:p>
      <w:r>
        <w:t xml:space="preserve"/>
      </w:r>
    </w:p>
    <w:p>
      <w:r>
        <w:t>「幻覚じゃねえよ。俺は村田……ま、“テツ”でいい」</w:t>
      </w:r>
    </w:p>
    <w:p>
      <w:r>
        <w:t>「……不法侵入と手品を見せに来ただけなら警察を呼ぶぞ」</w:t>
      </w:r>
    </w:p>
    <w:p>
      <w:r>
        <w:t>「まあ待てよ。腹が減った。飯を奢れ。話はそれからだ」</w:t>
      </w:r>
    </w:p>
    <w:p>
      <w:r>
        <w:t xml:space="preserve"/>
      </w:r>
    </w:p>
    <w:p>
      <w:r>
        <w:t>出会って数分。得体の知れない侵入者のペースに完全に巻き込まれ、俺はなぜか近所の深夜のファミレスのボックス席で向かい合って座っていた。</w:t>
      </w:r>
    </w:p>
    <w:p>
      <w:r>
        <w:t xml:space="preserve"/>
      </w:r>
    </w:p>
    <w:p>
      <w:r>
        <w:t>「ん〜〜！ このジャンクな味がたまらねえんだよな！」</w:t>
      </w:r>
    </w:p>
    <w:p>
      <w:r>
        <w:t>テツは山盛りのハンバーグセットを豪快に平らげながら、満足そうに笑っている。</w:t>
      </w:r>
    </w:p>
    <w:p>
      <w:r>
        <w:t xml:space="preserve"/>
      </w:r>
    </w:p>
    <w:p>
      <w:r>
        <w:t>だが、俺のほうはそれどころではなかった。</w:t>
      </w:r>
    </w:p>
    <w:p>
      <w:r>
        <w:t>深夜ということもあってか、急激に世界とのピントがズレる感覚——強烈な頭痛と眩暈が襲ってきたのだ。周囲の景色が薄暗くノイズがかり、ファミレスのBGMが不協和音に聞こえる。フェーズのズレによる「ノイズ化」の兆候だ。</w:t>
      </w:r>
    </w:p>
    <w:p>
      <w:r>
        <w:t xml:space="preserve"/>
      </w:r>
    </w:p>
    <w:p>
      <w:r>
        <w:t>「……くそっ」</w:t>
      </w:r>
    </w:p>
    <w:p>
      <w:r>
        <w:t xml:space="preserve"/>
      </w:r>
    </w:p>
    <w:p>
      <w:r>
        <w:t>俺は苦しげに顔を歪めながら、無意識に手首のスマートウォッチに触れた。自分が開発したあのメトロノームアプリを起動しようとして——ふと、自嘲気味に笑った。</w:t>
      </w:r>
    </w:p>
    <w:p>
      <w:r>
        <w:t xml:space="preserve"/>
      </w:r>
    </w:p>
    <w:p>
      <w:r>
        <w:t>「……またこれに頼っちまう。小林に渡したくせに、俺の方こそ自分で作ったアプリの『電子ドラッグ』に依存してるマヌケだ……」</w:t>
      </w:r>
    </w:p>
    <w:p>
      <w:r>
        <w:t xml:space="preserve"/>
      </w:r>
    </w:p>
    <w:p>
      <w:r>
        <w:t>自責の念と共に手首にタップしようとした瞬間、ガシッ、と力強い手で手首を掴み止められた。</w:t>
      </w:r>
    </w:p>
    <w:p>
      <w:r>
        <w:t>前を見ると、ハンバーグを囓っていたはずのテツが、呆れたような顔でため息をついていた。</w:t>
      </w:r>
    </w:p>
    <w:p>
      <w:r>
        <w:t xml:space="preserve"/>
      </w:r>
    </w:p>
    <w:p>
      <w:r>
        <w:t>「バカかお前。そりゃドラッグなんかじゃねえよ」</w:t>
      </w:r>
    </w:p>
    <w:p>
      <w:r>
        <w:t>「なに……？」</w:t>
      </w:r>
    </w:p>
    <w:p>
      <w:r>
        <w:t>「お前をこの理不尽な世界に繋ぎ止めるための、命綱（アンカー）であり『マニュアルチューン』のツールだ」</w:t>
      </w:r>
    </w:p>
    <w:p>
      <w:r>
        <w:t xml:space="preserve"/>
      </w:r>
    </w:p>
    <w:p>
      <w:r>
        <w:t>テツは紙ナプキンで口を拭いながら、真面目な顔で俺を見据えた。</w:t>
      </w:r>
    </w:p>
    <w:p>
      <w:r>
        <w:t xml:space="preserve"/>
      </w:r>
    </w:p>
    <w:p>
      <w:r>
        <w:t>「いいか、世界の仕組みを教えてやる。この世界ってのは、お前が思ってるほど頑丈じゃない。『チューナー』って呼ばれる奴らが無意識に空間を管理・固定してるから、普通の人間はかろうじて同じ場所に存在できてるんだ」</w:t>
      </w:r>
    </w:p>
    <w:p>
      <w:r>
        <w:t>「チューナー……？」</w:t>
      </w:r>
    </w:p>
    <w:p>
      <w:r>
        <w:t>「そうだ。そして俺たち『ノイズ』は、ある日突然、そのチューナーの操作（固定）を受け付けなくなっちまったバグの塊だ。空間の固定に対するアレルギー体質みたいなもんだな」</w:t>
      </w:r>
    </w:p>
    <w:p>
      <w:r>
        <w:t xml:space="preserve"/>
      </w:r>
    </w:p>
    <w:p>
      <w:r>
        <w:t>テツはドリンクバーのメロンソーダをストローでかき混ぜながら続けた。</w:t>
      </w:r>
    </w:p>
    <w:p>
      <w:r>
        <w:t xml:space="preserve"/>
      </w:r>
    </w:p>
    <w:p>
      <w:r>
        <w:t>「お前がいじくってるそのアプリ、ずいぶん強引な仕組みだが……自分が世界から弾き出されそうになる度に、自分で自分の波長をチューニングして、無理やり世界の枠組みに『偽装』として潜り込むためのチートツールとして機能してやがる。無自覚に組んだにしては恐ろしい防衛システムだぜ」</w:t>
      </w:r>
    </w:p>
    <w:p>
      <w:r>
        <w:t xml:space="preserve"/>
      </w:r>
    </w:p>
    <w:p>
      <w:r>
        <w:t>俺は目を見開いた。</w:t>
      </w:r>
    </w:p>
    <w:p>
      <w:r>
        <w:t>このアプリが、俺を世界に繋ぎ止める錨？</w:t>
      </w:r>
    </w:p>
    <w:p>
      <w:r>
        <w:t>だとしたら、これを使った小林はなぜ消えた？</w:t>
      </w:r>
    </w:p>
    <w:p>
      <w:r>
        <w:t xml:space="preserve"/>
      </w:r>
    </w:p>
    <w:p>
      <w:r>
        <w:t>「じゃあ……なんでこれを使った俺の部下は消えちまったんだ。いつもの行きつけのカフェで、突然……」</w:t>
      </w:r>
    </w:p>
    <w:p>
      <w:r>
        <w:t>「カフェだ？」</w:t>
      </w:r>
    </w:p>
    <w:p>
      <w:r>
        <w:t>テツはハンバーグの最後の一切れを口に放り込みながら、興味なさそうに言った。</w:t>
      </w:r>
    </w:p>
    <w:p>
      <w:r>
        <w:t>「知らねえよ。俺は毎日いろんなヤツの面倒見てるからな、誰の部下かなんていちいち把握してねえ。だが、そいつの精神が壊れたワケじゃないことだけは確かだ」</w:t>
      </w:r>
    </w:p>
    <w:p>
      <w:r>
        <w:t>「どういうことだ」</w:t>
      </w:r>
    </w:p>
    <w:p>
      <w:r>
        <w:t>「お前の作ったアプリの『電波（チューニング範囲）』が届かない死角に、不用意に踏み込んじまったからだ。波長が途切れた一瞬の隙をシステム側の監査官に見つかって、BAN（物理削除（※2））されたんだろうよ」</w:t>
      </w:r>
    </w:p>
    <w:p>
      <w:r>
        <w:t xml:space="preserve"/>
      </w:r>
    </w:p>
    <w:p>
      <w:r>
        <w:t>（……死角。波長が途切れた場所……！）</w:t>
      </w:r>
    </w:p>
    <w:p>
      <w:r>
        <w:t>俺の脳裏に、小林が行きつけにしていたあのカフェの、暗い『裏路地』の風景がフラッシュバックした。</w:t>
      </w:r>
    </w:p>
    <w:p>
      <w:r>
        <w:t>あそこは昔から、どういうわけかスマートフォンの電波が極端に入りにくい場所だった。あそこで俺のアプリの通信が途切れ、無防備になった瞬間に監査システムに見つかったのだとしたら……。</w:t>
      </w:r>
    </w:p>
    <w:p>
      <w:r>
        <w:t xml:space="preserve"/>
      </w:r>
    </w:p>
    <w:p>
      <w:r>
        <w:t>物理削除。</w:t>
      </w:r>
    </w:p>
    <w:p>
      <w:r>
        <w:t>そのITめいた残酷な響きが、オカルトめいた恐怖よりも深く、冷たく俺の胸に突き刺さった。俺の作ったアプリの不安全さが、小林をシステムから消し去る原因を作ってしまったというのか。</w:t>
      </w:r>
    </w:p>
    <w:p>
      <w:r>
        <w:t>【用語解説】</w:t>
      </w:r>
    </w:p>
    <w:p>
      <w:r>
        <w:t>※1 デバイス / ガジェット： デバイスはスマホやPC、マウスなどの「電子機器本体」。ガジェットはもう少し小さくて便利な「面白アイテムや小型電子小物（スマートウォッチなど）」みたいなニュアンスで使われることが多い。  </w:t>
      </w:r>
    </w:p>
    <w:p>
      <w:r>
        <w:t>※2 物理削除（および論理削除）： データをゴミ箱からも完全に消し去って二度と復元できなくするのが「物理削除」。対して、見えなくしただけで裏側のデータとしてはこっそり残しておくのが「論理削除」。作中でノイズが物理削除されるというのは「宇宙の果てまで跡形もなく存在を消される」という意味。</w:t>
      </w:r>
    </w:p>
    <w:p>
      <w:r>
        <w:br w:type="page"/>
      </w:r>
    </w:p>
    <w:p>
      <w:r>
        <w:t>第12話：職人のプライドとポンコツ・ガジェット</w:t>
      </w:r>
    </w:p>
    <w:p>
      <w:r>
        <w:t xml:space="preserve"/>
      </w:r>
    </w:p>
    <w:p>
      <w:r>
        <w:t>翌日の昼休み。オフィスの裏路地にある、普段は誰も寄り付かない薄暗い喫煙スペース。</w:t>
      </w:r>
    </w:p>
    <w:p>
      <w:r>
        <w:t>俺は缶コーヒーを開けながら、昨晩ファミレスで聞いた「ノイズ」の真実を噛み砕いていた。</w:t>
      </w:r>
    </w:p>
    <w:p>
      <w:r>
        <w:t xml:space="preserve"/>
      </w:r>
    </w:p>
    <w:p>
      <w:r>
        <w:t>「やあやあ、見つけたぜ」</w:t>
      </w:r>
    </w:p>
    <w:p>
      <w:r>
        <w:t xml:space="preserve"/>
      </w:r>
    </w:p>
    <w:p>
      <w:r>
        <w:t>突然、背後の搬入口から声がした。</w:t>
      </w:r>
    </w:p>
    <w:p>
      <w:r>
        <w:t>振り向くと、清掃業者か設備屋のような分厚い作業着を着たテツが、段ボール箱に腰掛けてニヤニヤとこちらを見ていた。セキュリティカードが必要なはずの裏口を、相変わらずどうやって抜けてきたのかは謎だ。</w:t>
      </w:r>
    </w:p>
    <w:p>
      <w:r>
        <w:t xml:space="preserve"/>
      </w:r>
    </w:p>
    <w:p>
      <w:r>
        <w:t>「……何しに来た。昨日の飯代の請求なら払わねえぞ」</w:t>
      </w:r>
    </w:p>
    <w:p>
      <w:r>
        <w:t>「ちげえよ。アフターサポートってやつだ」</w:t>
      </w:r>
    </w:p>
    <w:p>
      <w:r>
        <w:t xml:space="preserve"/>
      </w:r>
    </w:p>
    <w:p>
      <w:r>
        <w:t>テツは不敵に笑いながら、立ち上がった。</w:t>
      </w:r>
    </w:p>
    <w:p>
      <w:r>
        <w:t xml:space="preserve"/>
      </w:r>
    </w:p>
    <w:p>
      <w:r>
        <w:t>「昨日の話の続きだがな……そんなソフトウェア頼みの強引で無理なチューニングじゃ、いつかお前の脳が焼き切れる。だいたい、素人の手作りツールでいつまでも監査官の目をごまかせると思うなよ。……俺たち『裏のプロ』が使ってる本物（マスターピース）を貸してやる」</w:t>
      </w:r>
    </w:p>
    <w:p>
      <w:r>
        <w:t xml:space="preserve"/>
      </w:r>
    </w:p>
    <w:p>
      <w:r>
        <w:t>テツは得意げに、作業着の大きなポケットをゴソゴソと探ると、ドンッ、と錆びた室外機の上に何かを置いた。</w:t>
      </w:r>
    </w:p>
    <w:p>
      <w:r>
        <w:t xml:space="preserve"/>
      </w:r>
    </w:p>
    <w:p>
      <w:r>
        <w:t>「こいつが発する物理振動で波長を合わせるんだ。職人技の結晶だぜ」</w:t>
      </w:r>
    </w:p>
    <w:p>
      <w:r>
        <w:t xml:space="preserve"/>
      </w:r>
    </w:p>
    <w:p>
      <w:r>
        <w:t>置かれたのは、むき出しの真空管と真鍮の歯車が複雑に組み合わさった、やたら重くてデカい腕輪型のガジェットだった。無駄にスチームパンク風のデザインで、ガチャガチャとやかましい動作音を立てている。</w:t>
      </w:r>
    </w:p>
    <w:p>
      <w:r>
        <w:t xml:space="preserve"/>
      </w:r>
    </w:p>
    <w:p>
      <w:r>
        <w:t>俺は怪訝な顔をしながらも、エンジニアの悲しい性（さが）で、ついそのガジェットを手に取り、仕様や動作ログの挙動をじっくりと観察してしまった。</w:t>
      </w:r>
    </w:p>
    <w:p>
      <w:r>
        <w:t>動作音（BPM）のリズム、発熱量、波形の揺らぎ。脳内で即座にパフォーマンスを計算する。</w:t>
      </w:r>
    </w:p>
    <w:p>
      <w:r>
        <w:t xml:space="preserve"/>
      </w:r>
    </w:p>
    <w:p>
      <w:r>
        <w:t>「……あの、これ」</w:t>
      </w:r>
    </w:p>
    <w:p>
      <w:r>
        <w:t>「おう！ どうだ、この圧倒的なアナログの凄みが——」</w:t>
      </w:r>
    </w:p>
    <w:p>
      <w:r>
        <w:t>「俺のスマートウォッチのアプリの『100分の一』くらいの精度しか出てないですよ？」</w:t>
      </w:r>
    </w:p>
    <w:p>
      <w:r>
        <w:t>「は？」</w:t>
      </w:r>
    </w:p>
    <w:p>
      <w:r>
        <w:t xml:space="preserve"/>
      </w:r>
    </w:p>
    <w:p>
      <w:r>
        <w:t>俺は冷徹なコードレビュワーの顔になり、容赦なくガジェットの仕様を指摘し始めた。</w:t>
      </w:r>
    </w:p>
    <w:p>
      <w:r>
        <w:t xml:space="preserve"/>
      </w:r>
    </w:p>
    <w:p>
      <w:r>
        <w:t>「まず波長がブレブレです。ノイズキャンセリングのアルゴリズムに無駄なループが噛んでるせいで、物理振動のレイテンシ（※1）（遅延）が酷い。それに何より……無駄な処理が多すぎてUI（※2）も最悪だし、こんなの一日着けてたら重い上に熱暴走しかけて火傷しますよ。はっきり言って、俺は自分のアプリで十分です」</w:t>
      </w:r>
    </w:p>
    <w:p>
      <w:r>
        <w:t xml:space="preserve"/>
      </w:r>
    </w:p>
    <w:p>
      <w:r>
        <w:t>スッ、と室外機の上でガジェットをテツの方へ押し返す。</w:t>
      </w:r>
    </w:p>
    <w:p>
      <w:r>
        <w:t xml:space="preserve"/>
      </w:r>
    </w:p>
    <w:p>
      <w:r>
        <w:t>「なっ、なんだと！？」</w:t>
      </w:r>
    </w:p>
    <w:p>
      <w:r>
        <w:t>テツは顔を真っ赤にして立ち上がった。その顔には明らかな不満と拗ねたような色が浮かんでいる。</w:t>
      </w:r>
    </w:p>
    <w:p>
      <w:r>
        <w:t xml:space="preserve"/>
      </w:r>
    </w:p>
    <w:p>
      <w:r>
        <w:t>「おっ、お前……素人の分際で、どんだけオーバーテクノロジーなもん組んでんだよ！？ 俺が何日も徹夜して真鍮削って組んだんだぞ！ 少しはリスペクトしろよ！」</w:t>
      </w:r>
    </w:p>
    <w:p>
      <w:r>
        <w:t>「いや、動けばいいってもんじゃないでしょう……。ユーザーの利便性を完全に無視したクソプラクティスですよ、これ」</w:t>
      </w:r>
    </w:p>
    <w:p>
      <w:r>
        <w:t>「うるせえ！ 動けばいいんだよ！！」</w:t>
      </w:r>
    </w:p>
    <w:p>
      <w:r>
        <w:t xml:space="preserve"/>
      </w:r>
    </w:p>
    <w:p>
      <w:r>
        <w:t>プロンプトを書くだけでも文句を言う頑固なレガシーエンジニアのように吠えるテツ。</w:t>
      </w:r>
    </w:p>
    <w:p>
      <w:r>
        <w:t>だが、そのやり取りのおかげで、張り詰めていた俺の緊張の糸が少しだけ解けたのは事実だった。</w:t>
      </w:r>
    </w:p>
    <w:p>
      <w:r>
        <w:t xml:space="preserve"/>
      </w:r>
    </w:p>
    <w:p>
      <w:r>
        <w:t>「……チッ、可愛げのねえ頭でっかちのエンジニアだな」</w:t>
      </w:r>
    </w:p>
    <w:p>
      <w:r>
        <w:t>ガジェットをポケットに乱暴に突っ込み直しながら、ビル風に吹かれてテツが大きく息を吐いた。</w:t>
      </w:r>
    </w:p>
    <w:p>
      <w:r>
        <w:t xml:space="preserve"/>
      </w:r>
    </w:p>
    <w:p>
      <w:r>
        <w:t>「まあ、お前がそのオーバースペックなアプリで世界との波長を完全に偽装しちまってたからこそ、システム側の『監査官』の目をごまかしきれてたってわけだ。それは認めてやる」</w:t>
      </w:r>
    </w:p>
    <w:p>
      <w:r>
        <w:t>「監査官……」</w:t>
      </w:r>
    </w:p>
    <w:p>
      <w:r>
        <w:t>「ピンと来てねえな。ほらよ、あそこにいるだろ」</w:t>
      </w:r>
    </w:p>
    <w:p>
      <w:r>
        <w:t xml:space="preserve"/>
      </w:r>
    </w:p>
    <w:p>
      <w:r>
        <w:t>テツが指を鳴らした瞬間、彼の手元から周囲の空間に向けて、微少なノイズの波紋が広がった。</w:t>
      </w:r>
    </w:p>
    <w:p>
      <w:r>
        <w:t>すると、路地の入り口付近、何もないはずの空間が泥のように歪み、中から無機質なグレーのスーツを着た男がふらりと姿を現した。</w:t>
      </w:r>
    </w:p>
    <w:p>
      <w:r>
        <w:t xml:space="preserve"/>
      </w:r>
    </w:p>
    <w:p>
      <w:r>
        <w:t>「なっ……！？」</w:t>
      </w:r>
    </w:p>
    <w:p>
      <w:r>
        <w:t>「シーッ。あれがこの世界の巡回プロセス、通称『監査官』だ。俺がわざとノイズを出してエラーを吐かせたから、不審がって様子を見に来たのさ。お前のそのアプリの偽装が解けりゃ、あいつらに見つかってあの消えた部下と同じようにBANされるってわけだ」</w:t>
      </w:r>
    </w:p>
    <w:p>
      <w:r>
        <w:t xml:space="preserve"/>
      </w:r>
    </w:p>
    <w:p>
      <w:r>
        <w:t>テツが舌打ちしながら真鍮のバルブを乱暴にひねると、やかましい駆動音と共にノイズの波紋がスッと消えた。</w:t>
      </w:r>
    </w:p>
    <w:p>
      <w:r>
        <w:t>エラーの発生源を見失ったスーツの男は、しばらく周囲を無表情で見回した後、再び空間のノイズに溶けるようにしてパキパキと消え去った。</w:t>
      </w:r>
    </w:p>
    <w:p>
      <w:r>
        <w:t xml:space="preserve"/>
      </w:r>
    </w:p>
    <w:p>
      <w:r>
        <w:t>俺は背筋に嫌な汗をかいていた。</w:t>
      </w:r>
    </w:p>
    <w:p>
      <w:r>
        <w:t>エラーを探す、冷徹な監査官。</w:t>
      </w:r>
    </w:p>
    <w:p>
      <w:r>
        <w:t xml:space="preserve"/>
      </w:r>
    </w:p>
    <w:p>
      <w:r>
        <w:t>なぜか俺の脳裏に、最近オフィスに常駐し始めたあのPMO（※3）、黒須さんの冷徹な眼差しがよぎった。</w:t>
      </w:r>
    </w:p>
    <w:p>
      <w:r>
        <w:t>【用語解説】</w:t>
      </w:r>
    </w:p>
    <w:p>
      <w:r>
        <w:t>※1 レイテンシ（遅延）： ボタンを押してから、ゲームのキャラが実際に動くまでの「遅れ」や「タイムラグ」のこと。ネトゲで「ラグい」と言う時のアレ。レイテンシが大きい（遅い）とイライラする。  </w:t>
      </w:r>
    </w:p>
    <w:p>
      <w:r>
        <w:t>※2 UI（ユーザーインターフェース）： 画面のデザインやボタンの配置など、「人が見て操作する部分」のこと。使い勝手が悪いと「UIがクソ」と言われる。  </w:t>
      </w:r>
    </w:p>
    <w:p>
      <w:r>
        <w:t>※3 PMO（プロジェクトマネジメントオフィス）： PM（監督）をサポートする「参謀」や「サポート事務局」のような存在。スケジュール調整や品質管理のルール作りなど、チームがスムーズに動けるように裏から支える。作中では黒須が担当している。</w:t>
      </w:r>
    </w:p>
    <w:p>
      <w:r>
        <w:br w:type="page"/>
      </w:r>
    </w:p>
    <w:p>
      <w:r>
        <w:t>第13話：赤い日の真実と、反逆の兆し</w:t>
      </w:r>
    </w:p>
    <w:p>
      <w:r>
        <w:t xml:space="preserve"/>
      </w:r>
    </w:p>
    <w:p>
      <w:r>
        <w:t>深夜の退勤時。オフィスのビルから出て一人で駅に向かって歩いていると、突如、横の電柱の陰からノイズと共に『奴』が現れた。</w:t>
      </w:r>
    </w:p>
    <w:p>
      <w:r>
        <w:t xml:space="preserve"/>
      </w:r>
    </w:p>
    <w:p>
      <w:r>
        <w:t>「よぉ！ 明日は待ちに待った休日（赤い日）だな〜！」</w:t>
      </w:r>
    </w:p>
    <w:p>
      <w:r>
        <w:t xml:space="preserve"/>
      </w:r>
    </w:p>
    <w:p>
      <w:r>
        <w:t>テツは両手を頭の後ろで組みながら、悪びれもなく並んで歩き始めた。</w:t>
      </w:r>
    </w:p>
    <w:p>
      <w:r>
        <w:t>昼休みの裏路地から今まで、ずっと俺をストーキングしていたのだろうか。</w:t>
      </w:r>
    </w:p>
    <w:p>
      <w:r>
        <w:t xml:space="preserve"/>
      </w:r>
    </w:p>
    <w:p>
      <w:r>
        <w:t>「……何しに来た。ガジェットならもう返しただろう」</w:t>
      </w:r>
    </w:p>
    <w:p>
      <w:r>
        <w:t>「ちげえよ。お前に大事なことを教えに来てやったんだ」</w:t>
      </w:r>
    </w:p>
    <w:p>
      <w:r>
        <w:t xml:space="preserve"/>
      </w:r>
    </w:p>
    <w:p>
      <w:r>
        <w:t>テツは立ち止まり、空を見上げた。</w:t>
      </w:r>
    </w:p>
    <w:p>
      <w:r>
        <w:t xml:space="preserve"/>
      </w:r>
    </w:p>
    <w:p>
      <w:r>
        <w:t>「赤い日ってのは、人間のための休みじゃねえ。『システム側』の定期メンテナンス日（計画停止）だ」</w:t>
      </w:r>
    </w:p>
    <w:p>
      <w:r>
        <w:t>「……定期メンテナンス？」</w:t>
      </w:r>
    </w:p>
    <w:p>
      <w:r>
        <w:t xml:space="preserve"/>
      </w:r>
    </w:p>
    <w:p>
      <w:r>
        <w:t>「この箱庭を維持する巨大な演算処理のリソースを休ませて、キャッシュ（※1）をクリアするための日だ。だから明日は、俺たちみたいなバグを検知する監査プロセスも完全に休止してる。そのチートアプリを切って、少しは羽を伸ばせ」</w:t>
      </w:r>
    </w:p>
    <w:p>
      <w:r>
        <w:t xml:space="preserve"/>
      </w:r>
    </w:p>
    <w:p>
      <w:r>
        <w:t>IT屋の俺にとっては、あまりにも納得のいく例えだった。</w:t>
      </w:r>
    </w:p>
    <w:p>
      <w:r>
        <w:t xml:space="preserve"/>
      </w:r>
    </w:p>
    <w:p>
      <w:r>
        <w:t>「じゃあな」</w:t>
      </w:r>
    </w:p>
    <w:p>
      <w:r>
        <w:t>テツはそう言うと、背負ったガジェットのバルブに手をかけた。シューッ、と排気音が鳴り、彼を覆う空間が再び陽炎のように歪み始める。その別れ際、彼の顔が再び真剣なものになった。</w:t>
      </w:r>
    </w:p>
    <w:p>
      <w:r>
        <w:t xml:space="preserve"/>
      </w:r>
    </w:p>
    <w:p>
      <w:r>
        <w:t>「だが、お前の周りにいる『天宮百音』には気をつけろ。あいつは世界を管理するチューナーに覚醒しかけてる。ノイズであるお前がそばにいれば、お前の体はあいつのシステムに自動的に拒絶されて、完全に弾け飛ぶぞ。……関わるな」</w:t>
      </w:r>
    </w:p>
    <w:p>
      <w:r>
        <w:t xml:space="preserve"/>
      </w:r>
    </w:p>
    <w:p>
      <w:r>
        <w:t>忠告だけを残し、テツの姿は深夜の闇の中にノイズと共に溶けるように消え去った。</w:t>
      </w:r>
    </w:p>
    <w:p>
      <w:r>
        <w:t xml:space="preserve"/>
      </w:r>
    </w:p>
    <w:p>
      <w:r>
        <w:t>一人残された夜道。</w:t>
      </w:r>
    </w:p>
    <w:p>
      <w:r>
        <w:t>俺は自分の手首にはめられたスマートウォッチを静かに見つめた。</w:t>
      </w:r>
    </w:p>
    <w:p>
      <w:r>
        <w:t>休日の間は、これを切っても安全。</w:t>
      </w:r>
    </w:p>
    <w:p>
      <w:r>
        <w:t xml:space="preserve"/>
      </w:r>
    </w:p>
    <w:p>
      <w:r>
        <w:t>スマートウォッチの画面をオフにする。</w:t>
      </w:r>
    </w:p>
    <w:p>
      <w:r>
        <w:t>『天宮がチューナーに覚醒しかけている。関わるな』</w:t>
      </w:r>
    </w:p>
    <w:p>
      <w:r>
        <w:t>テツの警告が、冷たい夜風とともに耳の奥で反響していた。</w:t>
      </w:r>
    </w:p>
    <w:p>
      <w:r>
        <w:t xml:space="preserve"/>
      </w:r>
    </w:p>
    <w:p>
      <w:r>
        <w:t>自分が世界から消えゆく「バグ」であることは、もう疑いようがない。離れるのが一番の正解なのだろう。</w:t>
      </w:r>
    </w:p>
    <w:p>
      <w:r>
        <w:t>彼女が、感情のないシステムの管理者になってしまう？</w:t>
      </w:r>
    </w:p>
    <w:p>
      <w:r>
        <w:t>俺の脳裏に浮かんだのは、甘い笑顔やふとした気遣いなどではない。</w:t>
      </w:r>
    </w:p>
    <w:p>
      <w:r>
        <w:t xml:space="preserve"/>
      </w:r>
    </w:p>
    <w:p>
      <w:r>
        <w:t>あの過酷なデスマーチで、絶望的なデッドロックに陥った俺たちを涼しい顔で救ってくれた、彼女の神がかったタイピングの後ろ姿。</w:t>
      </w:r>
    </w:p>
    <w:p>
      <w:r>
        <w:t>そしてその後、疲れ果ててデスクで眠っていた無防備な姿だ。</w:t>
      </w:r>
    </w:p>
    <w:p>
      <w:r>
        <w:t xml:space="preserve"/>
      </w:r>
    </w:p>
    <w:p>
      <w:r>
        <w:t>「……冗談じゃない」</w:t>
      </w:r>
    </w:p>
    <w:p>
      <w:r>
        <w:t xml:space="preserve"/>
      </w:r>
    </w:p>
    <w:p>
      <w:r>
        <w:t>俺は忌々しそうに、暗い夜道に吐き捨てた。</w:t>
      </w:r>
    </w:p>
    <w:p>
      <w:r>
        <w:t xml:space="preserve"/>
      </w:r>
    </w:p>
    <w:p>
      <w:r>
        <w:t>「あんな優秀なヤツを、得体の知れないバグだらけの『システム』なんかの部品にされてたまるか。」</w:t>
      </w:r>
    </w:p>
    <w:p>
      <w:r>
        <w:t>なぜ自分が、消滅するリスクを負ってまで彼女に執着するのか。……恋愛感情？ ふん、馬鹿馬鹿しい。</w:t>
      </w:r>
    </w:p>
    <w:p>
      <w:r>
        <w:t>俺の胸に込み上げていたのは、ただの義憤だ。</w:t>
      </w:r>
    </w:p>
    <w:p>
      <w:r>
        <w:t xml:space="preserve"/>
      </w:r>
    </w:p>
    <w:p>
      <w:r>
        <w:t>自分たちを救ってくれた優秀な相棒を理不尽に奪われることへの、エンジニアとしての強烈な損失感と反発だ。</w:t>
      </w:r>
    </w:p>
    <w:p>
      <w:r>
        <w:t>そして、人の人生を弄ぶシステムへの意地だ。</w:t>
      </w:r>
    </w:p>
    <w:p>
      <w:r>
        <w:t xml:space="preserve"/>
      </w:r>
    </w:p>
    <w:p>
      <w:r>
        <w:t>自分が「ノイズ」として消されるリスクはあるかもしれない。だが、彼女をシステム側へ堕とさせないための方法があるんじゃないか？</w:t>
      </w:r>
    </w:p>
    <w:p>
      <w:r>
        <w:t>俺はマンションのエントランスに向かって、静かに、だが確かな足取りで歩き出した。</w:t>
      </w:r>
    </w:p>
    <w:p>
      <w:r>
        <w:t>【用語解説】</w:t>
      </w:r>
    </w:p>
    <w:p>
      <w:r>
        <w:t>※1 キャッシュ / キャッシュクリア： スマホやブラウザが「次からはもっと早く表示しよう」と一時的に保存しておくデータがキャッシュ。これが溜まりすぎたり古いままだったりするとおかしくなるので、「キャッシュをクリア（消去）」すると直ることが多い。</w:t>
      </w:r>
    </w:p>
    <w:p>
      <w:r>
        <w:br w:type="page"/>
      </w:r>
    </w:p>
    <w:p>
      <w:r>
        <w:t>第14話：納品へのカウントダウン</w:t>
      </w:r>
    </w:p>
    <w:p>
      <w:r>
        <w:t xml:space="preserve"/>
      </w:r>
    </w:p>
    <w:p>
      <w:r>
        <w:t>プロジェクトは佳境を迎えていた。</w:t>
      </w:r>
    </w:p>
    <w:p>
      <w:r>
        <w:t>朝、オフィスにいつもの男が姿を現した。クライアント側から品質管理（PMO）として送り込まれてきた、黒須さんという男。</w:t>
      </w:r>
    </w:p>
    <w:p>
      <w:r>
        <w:t xml:space="preserve"/>
      </w:r>
    </w:p>
    <w:p>
      <w:r>
        <w:t>彼が常駐し始めてからというもの、フロアの空気が異様に張り詰めていた。完璧に整ったスーツ、一分の隙もない物腰。だが、俺の目には彼から発せられる『圧』が、ただのビジネスマンのものとは思えなかった。テツの言葉を借りるなら、あれは『システム側』の存在、つまり監査官（※1）だ。彼の一挙一動すべてが、俺というノイズ（※2）を監視し、スキャンしているように感じられた。</w:t>
      </w:r>
    </w:p>
    <w:p>
      <w:r>
        <w:t xml:space="preserve"/>
      </w:r>
    </w:p>
    <w:p>
      <w:r>
        <w:t>俺は、天宮の視界や黒須さんの感知システムから、自分という『ノイズ』を隠すため、スマートウォッチに仕込んだマニュアルチューン（※3）を極限まで酷使していた。常に波形を合わせ息を潜める作業は、コーディング以上のリソースを脳から奪っていく。少しでも気を抜けば、世界から弾き出されてしまうという恐怖があった。</w:t>
      </w:r>
    </w:p>
    <w:p>
      <w:r>
        <w:t xml:space="preserve"/>
      </w:r>
    </w:p>
    <w:p>
      <w:r>
        <w:t>その影響は徐々にコードにも表れ始めた。</w:t>
      </w:r>
    </w:p>
    <w:p>
      <w:r>
        <w:t>「土屋さん、今日のコミットなんですけど……」</w:t>
      </w:r>
    </w:p>
    <w:p>
      <w:r>
        <w:t>天宮が、俺が書いたソースコードを怪訝そうに見つめていた。</w:t>
      </w:r>
    </w:p>
    <w:p>
      <w:r>
        <w:t>「アルゴリズムとしては完璧で美しいんですけど、なんていうか……まるで『世界の隙間を縫う』ような、不自然な空白がある気がして。私の気のせいでしょうか？」</w:t>
      </w:r>
    </w:p>
    <w:p>
      <w:r>
        <w:t xml:space="preserve"/>
      </w:r>
    </w:p>
    <w:p>
      <w:r>
        <w:t>彼女の直感が鋭くなりすぎている。スタンダードチューナー（※4）としての覚醒が近い証拠だろうか。</w:t>
      </w:r>
    </w:p>
    <w:p>
      <w:r>
        <w:t>「気にしないでください。ちょっと特殊な最適化をかけただけですから」</w:t>
      </w:r>
    </w:p>
    <w:p>
      <w:r>
        <w:t>俺はそれらしくごまかすしかなかった。後になって考えれば、当時の俺のコードは、普通のエンジニアのそれではなくなっていたのだろう。</w:t>
      </w:r>
    </w:p>
    <w:p>
      <w:r>
        <w:t xml:space="preserve"/>
      </w:r>
    </w:p>
    <w:p>
      <w:r>
        <w:t>そして迎えた納品日。</w:t>
      </w:r>
    </w:p>
    <w:p>
      <w:r>
        <w:t>最後の納品物の検収印を黒須から受け取った天宮は、大きく伸びをした。</w:t>
      </w:r>
    </w:p>
    <w:p>
      <w:r>
        <w:t>「戻ったら打ち上げだ！！」</w:t>
      </w:r>
    </w:p>
    <w:p>
      <w:r>
        <w:t>その一声で、社内でピザパーティーが開かれることになった。</w:t>
      </w:r>
    </w:p>
    <w:p>
      <w:r>
        <w:t xml:space="preserve"/>
      </w:r>
    </w:p>
    <w:p>
      <w:r>
        <w:t>俺は照れ隠しに軽口を叩きながらも、立ち回ってピザを取り分け、皆に振る舞っていた。</w:t>
      </w:r>
    </w:p>
    <w:p>
      <w:r>
        <w:t>プロジェクトを乗り切ったメンバーへの感謝を、一人一人に伝えていく。</w:t>
      </w:r>
    </w:p>
    <w:p>
      <w:r>
        <w:t xml:space="preserve"/>
      </w:r>
    </w:p>
    <w:p>
      <w:r>
        <w:t>『デザインチームも、あの無茶苦茶な変更によく耐えてくれたな。それから……』</w:t>
      </w:r>
    </w:p>
    <w:p>
      <w:r>
        <w:t>ふと、口が滑った。</w:t>
      </w:r>
    </w:p>
    <w:p>
      <w:r>
        <w:t>「あそこであの基盤が崩れなかったのは……小林さんは……」</w:t>
      </w:r>
    </w:p>
    <w:p>
      <w:r>
        <w:t xml:space="preserve"/>
      </w:r>
    </w:p>
    <w:p>
      <w:r>
        <w:t>口にした瞬間、自分の顔が強張るのがわかった。</w:t>
      </w:r>
    </w:p>
    <w:p>
      <w:r>
        <w:t>視線の先で、ピザをかじっていた黒須さんの『目だけ』が、全く笑っていなかったからだ。ヤツの網膜の奥に、無機質なターゲティングの光が走った気がした。システムから抹消されたノイズの名前を口にすることは、自らがノイズであることを証明する行為に等しい。</w:t>
      </w:r>
    </w:p>
    <w:p>
      <w:r>
        <w:t xml:space="preserve"/>
      </w:r>
    </w:p>
    <w:p>
      <w:r>
        <w:t>幸い、皆が酔い始め、帰り支度をする者も出始めたことで周囲の注意は逸れた。</w:t>
      </w:r>
    </w:p>
    <w:p>
      <w:r>
        <w:t>黒須さんはスマートフォンが鳴ると、小さく会釈をして退出していった。嵐が去ったような安堵があった。</w:t>
      </w:r>
    </w:p>
    <w:p>
      <w:r>
        <w:t xml:space="preserve"/>
      </w:r>
    </w:p>
    <w:p>
      <w:r>
        <w:t>危機は去った。明日からは、三連休なのだ。</w:t>
      </w:r>
    </w:p>
    <w:p>
      <w:r>
        <w:t>【用語解説】</w:t>
      </w:r>
    </w:p>
    <w:p>
      <w:r>
        <w:t>※1 監査プロセス / 監査官： システムにとって不要なバグ（ノイズ）を検知し、空間から自動的に排除（BAN）するために巡回しているシステム側の防衛プログラムのような存在。  </w:t>
      </w:r>
    </w:p>
    <w:p>
      <w:r>
        <w:t>※2 ノイズ： チューナーたちによる空間の固定（操作）を受け付けなくなってしまった人間のこと。システム側からは「不要なバグ」として検知され、物理的・視覚的に排除（BAN）される危険な状態にある。  </w:t>
      </w:r>
    </w:p>
    <w:p>
      <w:r>
        <w:t>※3 マニュアルチューン： ノイズとなってしまった人間が、自分を無理やりシステムに偽装・同調させるための自作ツールや行為。主人公の場合はスマートウォッチのメトロノームアプリを用いて、自身の波形をごまかしている。  </w:t>
      </w:r>
    </w:p>
    <w:p>
      <w:r>
        <w:t>※4 スタンダードチューナー： 世界の「上流工程」から、社会全体や空間の安定を調律・維持する正規のシステム管理者。適性のある人間が選出され、訓練を経て覚醒していく。</w:t>
      </w:r>
    </w:p>
    <w:p>
      <w:r>
        <w:br w:type="page"/>
      </w:r>
    </w:p>
    <w:p>
      <w:r>
        <w:t>第15話：面白星人</w:t>
      </w:r>
    </w:p>
    <w:p>
      <w:r>
        <w:t xml:space="preserve"/>
      </w:r>
    </w:p>
    <w:p>
      <w:r>
        <w:t>誰もいなくなりつつあるフロアで、ピザパーティーの片付けをしていた天宮が俺のそばに近づいてきた。</w:t>
      </w:r>
    </w:p>
    <w:p>
      <w:r>
        <w:t xml:space="preserve"/>
      </w:r>
    </w:p>
    <w:p>
      <w:r>
        <w:t>「土屋さん、お疲れ様です。……そういえば、あの展覧会の絵、お好きでした？」</w:t>
      </w:r>
    </w:p>
    <w:p>
      <w:r>
        <w:t>休日に新国立美術館で会った時のことだ。</w:t>
      </w:r>
    </w:p>
    <w:p>
      <w:r>
        <w:t xml:space="preserve"/>
      </w:r>
    </w:p>
    <w:p>
      <w:r>
        <w:t>「うーん、印象派はわかりやすくていいですよね。あ！別にそれが悪いってわけじゃなくて……あれ、元々は小林が……」</w:t>
      </w:r>
    </w:p>
    <w:p>
      <w:r>
        <w:t>しまった。黒須さんがいなくなった安堵からか、俺はまたしても無意識に彼からチケットを貰ったことを口走ってしまった。</w:t>
      </w:r>
    </w:p>
    <w:p>
      <w:r>
        <w:t xml:space="preserve"/>
      </w:r>
    </w:p>
    <w:p>
      <w:r>
        <w:t>その瞬間。</w:t>
      </w:r>
    </w:p>
    <w:p>
      <w:r>
        <w:t>「っ……！」</w:t>
      </w:r>
    </w:p>
    <w:p>
      <w:r>
        <w:t>天宮が突然、強烈な頭痛に見舞われたようにこめかみを押さえてしゃがみ込んだ。</w:t>
      </w:r>
    </w:p>
    <w:p>
      <w:r>
        <w:t xml:space="preserve"/>
      </w:r>
    </w:p>
    <w:p>
      <w:r>
        <w:t>「天宮さん！」</w:t>
      </w:r>
    </w:p>
    <w:p>
      <w:r>
        <w:t>俺はとっさに彼女の肩を支えた。</w:t>
      </w:r>
    </w:p>
    <w:p>
      <w:r>
        <w:t>小林の話題。システムから『消去』されたはずの存在に触れることは、完全にチューナー（※1）として覚醒しきっていない彼女の脳に、強烈なノイズ処理エラー（矛盾）を引き起こすのだ。システムは「存在しない」と定義しているのに、俺からの入力で彼女の記憶がバッティングを起こしている。</w:t>
      </w:r>
    </w:p>
    <w:p>
      <w:r>
        <w:t xml:space="preserve"/>
      </w:r>
    </w:p>
    <w:p>
      <w:r>
        <w:t>俺の腕の中で、彼女の体は小刻みに震えていた。スーツ越しの華奢な肩から、異常なまでの冷たさが伝わってくる。</w:t>
      </w:r>
    </w:p>
    <w:p>
      <w:r>
        <w:t>「だ、大丈夫ですか！？ 貧血？ それとも熱中症？ いや、クーラー効いてるしな……まさか、さっきのピザに当たるようなバグでも！？」</w:t>
      </w:r>
    </w:p>
    <w:p>
      <w:r>
        <w:t>「っ！……そんなわけないでしょ。変な人ですね、土屋さんって……」</w:t>
      </w:r>
    </w:p>
    <w:p>
      <w:r>
        <w:t xml:space="preserve"/>
      </w:r>
    </w:p>
    <w:p>
      <w:r>
        <w:t>彼女は痛みに顔をしかめながらも、俺のあまりに的外れな慌てぶりに、思わずくすりと笑い声を漏らした。</w:t>
      </w:r>
    </w:p>
    <w:p>
      <w:r>
        <w:t>そして、俺から離れるどころか、支えられているその腕を強く掴み返してきた。ひどく冷たい指先が、何かにすがるように俺の袖口を握りしめている。</w:t>
      </w:r>
    </w:p>
    <w:p>
      <w:r>
        <w:t>「あっ！これセクハラになります！？す！すみません！！」</w:t>
      </w:r>
    </w:p>
    <w:p>
      <w:r>
        <w:t>「もう！！！ そんなわけ無いでしょ？？ ｱｲﾀﾀﾀﾀ……」</w:t>
      </w:r>
    </w:p>
    <w:p>
      <w:r>
        <w:t>痛みを堪えながらも、『まったく何なのこの面白星人は……』とでも言いたげな呆れ顔で、彼女は俺を睨みつけてきた。</w:t>
      </w:r>
    </w:p>
    <w:p>
      <w:r>
        <w:t xml:space="preserve"/>
      </w:r>
    </w:p>
    <w:p>
      <w:r>
        <w:t>毒気を抜かれたのか、やがて彼女は小さく息を吐き、呆れたように表情を和らげた。</w:t>
      </w:r>
    </w:p>
    <w:p>
      <w:r>
        <w:t>しかし、このまま立たせておくわけにもいかず、俺は慌てて彼女の肩を支えたまま、フロアの隅にある休憩用のソファーへと誘導した。</w:t>
      </w:r>
    </w:p>
    <w:p>
      <w:r>
        <w:t xml:space="preserve"/>
      </w:r>
    </w:p>
    <w:p>
      <w:r>
        <w:t>ふかふかの座面に並んで腰を下ろすと、彼女は小さく息を吐き、強張っていた肩の力を少しだけ抜いた。</w:t>
      </w:r>
    </w:p>
    <w:p>
      <w:r>
        <w:t>しかし、俺の袖口を握りしめるその手は、相変わらず離れようとはしなかった。</w:t>
      </w:r>
    </w:p>
    <w:p>
      <w:r>
        <w:t xml:space="preserve"/>
      </w:r>
    </w:p>
    <w:p>
      <w:r>
        <w:t>「……落ち着きましたか？」</w:t>
      </w:r>
    </w:p>
    <w:p>
      <w:r>
        <w:t>隣から様子をうかがうように声をかけると、彼女はソファーに深く沈み込んだまま、ぽつりとこぼした。</w:t>
      </w:r>
    </w:p>
    <w:p>
      <w:r>
        <w:t xml:space="preserve"/>
      </w:r>
    </w:p>
    <w:p>
      <w:r>
        <w:t>「最近……なんだか、自分がおかしな夢を見続けてるんじゃないか、って思うことがあるんです。ふとした時に、自分の記憶や感覚が……薄もやの中で、ふわっと消えちゃいそうになる時があって……すごく、怖い」</w:t>
      </w:r>
    </w:p>
    <w:p>
      <w:r>
        <w:t>ゆっくりと顔を上げた彼女の瞳には、これまで見せたことのない切実な孤独の色が浮かんでいた。いつも完璧に立ち回る彼女からは想像もつかないほどの脆さだ。</w:t>
      </w:r>
    </w:p>
    <w:p>
      <w:r>
        <w:t xml:space="preserve"/>
      </w:r>
    </w:p>
    <w:p>
      <w:r>
        <w:t>「でも……なんでだろう。こうして土屋さんの、どうしようもなく素っ頓狂な言葉を聞いてると……自分がまだ、ちゃんとここにいる現実だって、信じられる気がするんです」</w:t>
      </w:r>
    </w:p>
    <w:p>
      <w:r>
        <w:t xml:space="preserve"/>
      </w:r>
    </w:p>
    <w:p>
      <w:r>
        <w:t>そう言って微かに微笑んだ彼女に、俺は柄にもなく胸の奥をぎゅっと掴まれたような感覚を覚えた。システムによって薄れようとしている彼女の存在を、この馬鹿げたやり取りと体温だけで繋ぎ止めているかのように。</w:t>
      </w:r>
    </w:p>
    <w:p>
      <w:r>
        <w:t xml:space="preserve"/>
      </w:r>
    </w:p>
    <w:p>
      <w:r>
        <w:t>「……この三連休、お時間ありますか？」</w:t>
      </w:r>
    </w:p>
    <w:p>
      <w:r>
        <w:t>幾分か落ち着きを取り戻した彼女は、俺の腕からそっと手を離すと、少しだけ頬を染めて言った。</w:t>
      </w:r>
    </w:p>
    <w:p>
      <w:r>
        <w:t>「上野の西洋美術館……今度は、私が誘ってもいいですか？」</w:t>
      </w:r>
    </w:p>
    <w:p>
      <w:r>
        <w:t>多分、今日の俺の顔は面白星人だったと思う</w:t>
      </w:r>
    </w:p>
    <w:p>
      <w:r>
        <w:t xml:space="preserve"/>
      </w:r>
    </w:p>
    <w:p>
      <w:r>
        <w:t>  [画像: 第12話 ピザパーティ記念撮影]</w:t>
      </w:r>
    </w:p>
    <w:p>
      <w:r>
        <w:t>  ▲ ピザパーティ記念撮影。天宮・佐々木、社長・相馬、そして全く興味のなさそうな黒須</w:t>
      </w:r>
    </w:p>
    <w:p>
      <w:r>
        <w:t>【用語解説】</w:t>
      </w:r>
    </w:p>
    <w:p>
      <w:r>
        <w:t>※1 チューナー： 無意識下で現実空間の物理法則や現象を演算・管理し、「世界を固定」している管理者層の総称。一般の人間は彼らが維持する安定した空間の中で保護されて生きている。</w:t>
      </w:r>
    </w:p>
    <w:p>
      <w:r>
        <w:br w:type="page"/>
      </w:r>
    </w:p>
    <w:p>
      <w:r>
        <w:t>第16話：赤い日</w:t>
      </w:r>
    </w:p>
    <w:p>
      <w:r>
        <w:t xml:space="preserve"/>
      </w:r>
    </w:p>
    <w:p>
      <w:r>
        <w:t>三連休の中日。</w:t>
      </w:r>
    </w:p>
    <w:p>
      <w:r>
        <w:t>俺たちは上野の西洋美術館にいた。</w:t>
      </w:r>
    </w:p>
    <w:p>
      <w:r>
        <w:t xml:space="preserve"/>
      </w:r>
    </w:p>
    <w:p>
      <w:r>
        <w:t>「モネの『睡蓮』、やっぱり何度見ても素晴らしいですね。光の捉え方が……」</w:t>
      </w:r>
    </w:p>
    <w:p>
      <w:r>
        <w:t>「そうですね。ただ、どうしても解像度の低さが気になってしまって……」</w:t>
      </w:r>
    </w:p>
    <w:p>
      <w:r>
        <w:t>「……はい？」</w:t>
      </w:r>
    </w:p>
    <w:p>
      <w:r>
        <w:t>「いや、対象をピクセル単位でサンプリングした結果、全体的に激しいブラー（※1）（ぼかし）処理がかかってるように見えまして。あるいは、限られた色数で無理やりグラデーションを表現しようとした結果のディザリング（※2）処理か、はたまたJPEGの圧縮ノイズか……どのみち、もう少しアンチエイリアス（※3）を効かせた方が滑らかな描画になるかと——」</w:t>
      </w:r>
    </w:p>
    <w:p>
      <w:r>
        <w:t>「……土屋さん」</w:t>
      </w:r>
    </w:p>
    <w:p>
      <w:r>
        <w:t xml:space="preserve"/>
      </w:r>
    </w:p>
    <w:p>
      <w:r>
        <w:t>天宮は、呆れたような、それでいてどこか面白がるような目で俺を見上げた。</w:t>
      </w:r>
    </w:p>
    <w:p>
      <w:r>
        <w:t xml:space="preserve"/>
      </w:r>
    </w:p>
    <w:p>
      <w:r>
        <w:t>「印象派の巨匠に、画像処理エンジニアみたいなダメ出しするのやめてもらえます？ まったく……あなたって本当に変な人ですね」</w:t>
      </w:r>
    </w:p>
    <w:p>
      <w:r>
        <w:t>「すみません、つい職業病で」</w:t>
      </w:r>
    </w:p>
    <w:p>
      <w:r>
        <w:t xml:space="preserve"/>
      </w:r>
    </w:p>
    <w:p>
      <w:r>
        <w:t>彼女が小さく吹き出すと、張り詰めていた空気がふっと緩んだ。</w:t>
      </w:r>
    </w:p>
    <w:p>
      <w:r>
        <w:t>根っからのエンジニアの悲しい性（さが）といったところか。</w:t>
      </w:r>
    </w:p>
    <w:p>
      <w:r>
        <w:t>彼女は笑いながら、ふと並んで歩く俺の腕元に視線を落とした。</w:t>
      </w:r>
    </w:p>
    <w:p>
      <w:r>
        <w:t xml:space="preserve"/>
      </w:r>
    </w:p>
    <w:p>
      <w:r>
        <w:t>「あれ？ そういえば土屋さんって、いつも着けてるスマートウォッチ、今日はしていないんですね？」</w:t>
      </w:r>
    </w:p>
    <w:p>
      <w:r>
        <w:t xml:space="preserve"/>
      </w:r>
    </w:p>
    <w:p>
      <w:r>
        <w:t>彼女の言う通り、俺の腕は空だった。</w:t>
      </w:r>
    </w:p>
    <w:p>
      <w:r>
        <w:t>通知を逃すまいと常に手首を気にしている俺が、あえてそれを外していることが意外に思えたのだろう。</w:t>
      </w:r>
    </w:p>
    <w:p>
      <w:r>
        <w:t xml:space="preserve"/>
      </w:r>
    </w:p>
    <w:p>
      <w:r>
        <w:t>「休日は不要なんですよ」俺は笑って答えた。「あれがないと仕事に集中できないんですが、仕事から離れさえすれば、俺もただの人間ですからね」</w:t>
      </w:r>
    </w:p>
    <w:p>
      <w:r>
        <w:t xml:space="preserve"/>
      </w:r>
    </w:p>
    <w:p>
      <w:r>
        <w:t>……というのは建前だ。</w:t>
      </w:r>
    </w:p>
    <w:p>
      <w:r>
        <w:t>テツから教わった知識だった。『祝日＝チューニング不要の日』。カレンダーにおける『赤い日（※4）』には、この世界の物理的監査システムが停止、あるいは極端に緩和される。だから今日は、過酷なマニュアルチューンに意識を割かなくても、システムによってノイズとして物理削除（BAN）される危険性が低いのだ。</w:t>
      </w:r>
    </w:p>
    <w:p>
      <w:r>
        <w:t xml:space="preserve"/>
      </w:r>
    </w:p>
    <w:p>
      <w:r>
        <w:t>（とはいえ、この安息日が終われば、またあの綱渡りの日常が戻ってくるわけだが……。いや、それ以前に、チューナーとして覚醒しかけている彼女のそばにいるだけで、俺がノイズとして『弾け飛ぶ』リスクはある。今日は赤い日でシステム全体が眠っているからこそ、彼女の拒絶反応も起きないはずだと……俺は自分の命をテーブルに乗せて、この時間に賭けているのだ）</w:t>
      </w:r>
    </w:p>
    <w:p>
      <w:r>
        <w:t xml:space="preserve"/>
      </w:r>
    </w:p>
    <w:p>
      <w:r>
        <w:t>まあ、先の憂鬱は今は脇に置いておこう。</w:t>
      </w:r>
    </w:p>
    <w:p>
      <w:r>
        <w:t>彼女と二人で過ごす休日は、システムのエラーもバグも関係なく、ただ純粋に心地よかったのだから。</w:t>
      </w:r>
    </w:p>
    <w:p>
      <w:r>
        <w:t>【用語解説】</w:t>
      </w:r>
    </w:p>
    <w:p>
      <w:r>
        <w:t>※1 ブラー： 画像や映像にわざと「ボカシ」を入れるエフェクトのこと。素早く動いているように見せたり（モーションブラー）、背景をぼかして人物を目立たせたりするのに使う。  </w:t>
      </w:r>
    </w:p>
    <w:p>
      <w:r>
        <w:t>※2 ディザリング： 使える色の種類が少ない時に、違う色の点（ドット）を細かく交互に並べて、遠目から見ると「滑らかなグラデーション（別の新しい色）」に見せかける昔ながらの小技。  </w:t>
      </w:r>
    </w:p>
    <w:p>
      <w:r>
        <w:t>※3 アンチエイリアス： 画像の斜めの線にできる「ギザギザ（ジャギー）」を、中間色を混ぜて滑らかに綺麗に見せる魔法の処理。「アンチエイリアスを効かせる」と言う。  </w:t>
      </w:r>
    </w:p>
    <w:p>
      <w:r>
        <w:t>※4 赤い日（安息日）： カレンダーの祝日など。一般人が活発に動くと発生する大量のノイズ（バグ）を抑えるため、古来のチューナーたちが定めた「人々を休ませる日」。この日は監査システムもスリープまたは緩和されるため、ノイズにとってはチューニング不要で生きながらえる特異日となる。</w:t>
      </w:r>
    </w:p>
    <w:p>
      <w:r>
        <w:br w:type="page"/>
      </w:r>
    </w:p>
    <w:p>
      <w:r>
        <w:t>第17話：ノイズとアンカー</w:t>
      </w:r>
    </w:p>
    <w:p>
      <w:r>
        <w:t xml:space="preserve"/>
      </w:r>
    </w:p>
    <w:p>
      <w:r>
        <w:t>美術館での鑑賞を満喫した俺たちは、そのまま併設されたカフェのテラス席へと移動して一息ついていた。</w:t>
      </w:r>
    </w:p>
    <w:p>
      <w:r>
        <w:t>穏やかな風が吹き抜け、周囲には三連休を楽しむ人々の朗らかなざわめきが広がっている。</w:t>
      </w:r>
    </w:p>
    <w:p>
      <w:r>
        <w:t xml:space="preserve"/>
      </w:r>
    </w:p>
    <w:p>
      <w:r>
        <w:t>先ほどの『睡蓮』に対する俺の的外れな技術的感想を蒸し返されては、二人で笑い合う。</w:t>
      </w:r>
    </w:p>
    <w:p>
      <w:r>
        <w:t>そんな他愛のない、ただの人間としての平和な時間が続いていた。</w:t>
      </w:r>
    </w:p>
    <w:p>
      <w:r>
        <w:t xml:space="preserve"/>
      </w:r>
    </w:p>
    <w:p>
      <w:r>
        <w:t>――だが、ふと会話が途切れた時だった。</w:t>
      </w:r>
    </w:p>
    <w:p>
      <w:r>
        <w:t xml:space="preserve"/>
      </w:r>
    </w:p>
    <w:p>
      <w:r>
        <w:t>彼女の視線が、楽しげな周囲の風景を彷徨った後、ゆっくりと自分の手元へと落ちた。</w:t>
      </w:r>
    </w:p>
    <w:p>
      <w:r>
        <w:t>やわらかかった表情から、すっと温度が引いていく。</w:t>
      </w:r>
    </w:p>
    <w:p>
      <w:r>
        <w:t>何かに耐えるように少し俯き、やがてその指先が、微かに小刻みに震え始めた。</w:t>
      </w:r>
    </w:p>
    <w:p>
      <w:r>
        <w:t xml:space="preserve"/>
      </w:r>
    </w:p>
    <w:p>
      <w:r>
        <w:t>俺が声をかけるより早く、天宮はその震えを無理やり抑え込むように、両手でコーヒーカップを強く握りしめる。</w:t>
      </w:r>
    </w:p>
    <w:p>
      <w:r>
        <w:t xml:space="preserve"/>
      </w:r>
    </w:p>
    <w:p>
      <w:r>
        <w:t>「……土屋さん。私、最近怖いんです。システムのエラーとか、最適化とか、そんな機械みたいな言葉ばかりが頭に浮かんで……。人の心が、ただの『処理すべきデータ』に見えてしまう瞬間があるんです」</w:t>
      </w:r>
    </w:p>
    <w:p>
      <w:r>
        <w:t xml:space="preserve"/>
      </w:r>
    </w:p>
    <w:p>
      <w:r>
        <w:t>彼女の優秀すぎるPMとしての才能が、システム（チューナー）に侵食され始めている証拠だった。</w:t>
      </w:r>
    </w:p>
    <w:p>
      <w:r>
        <w:t>俺は、マニュアルチューンを切った無防備な自分の手を、彼女の震える手にそっと重ねた。</w:t>
      </w:r>
    </w:p>
    <w:p>
      <w:r>
        <w:t xml:space="preserve"/>
      </w:r>
    </w:p>
    <w:p>
      <w:r>
        <w:t>「すみません。子供の頃、不安な時はいつも親がこうしてくれたんで……嫌だったら払い除けてくださいね」</w:t>
      </w:r>
    </w:p>
    <w:p>
      <w:r>
        <w:t>俺だって、いつ世界から消えるかわからないバグ（ノイズ）の分際だ。</w:t>
      </w:r>
    </w:p>
    <w:p>
      <w:r>
        <w:t>だけど、機械（チューナー）になっていく彼女を人間側に繋ぎ止めるアンカー（※1）に、俺はなれるなら…。</w:t>
      </w:r>
    </w:p>
    <w:p>
      <w:r>
        <w:t>「あなたは冷たいシステムの一部になれませんよ。俺がずっと、うるさいノイズを鳴らし続けますから」</w:t>
      </w:r>
    </w:p>
    <w:p>
      <w:r>
        <w:t xml:space="preserve"/>
      </w:r>
    </w:p>
    <w:p>
      <w:r>
        <w:t>……しまった。もう自分でも何を言っているか分からなくなってきたぞ。</w:t>
      </w:r>
    </w:p>
    <w:p>
      <w:r>
        <w:t>恥ずかしさに耐えきれず目を逸らそうとした、その時だった。彼女は少しだけ目を見開き、やがて、泣きそうな顔で吹き出した。</w:t>
      </w:r>
    </w:p>
    <w:p>
      <w:r>
        <w:t xml:space="preserve"/>
      </w:r>
    </w:p>
    <w:p>
      <w:r>
        <w:t>「……ふふっ。頼もしいですね。ふふ…でも、なんか…熊よけみたいですね…あははは」</w:t>
      </w:r>
    </w:p>
    <w:p>
      <w:r>
        <w:t>この穏やかで、けれど微かに崖っぷちを歩くような時間が少しでも長く続けばいいと、そんなことを考えていた。</w:t>
      </w:r>
    </w:p>
    <w:p>
      <w:r>
        <w:t xml:space="preserve"/>
      </w:r>
    </w:p>
    <w:p>
      <w:r>
        <w:t>だが、この時の俺はまだ、世界のシステムの『本当の恐ろしさ』を理解していなかった。</w:t>
      </w:r>
    </w:p>
    <w:p>
      <w:r>
        <w:t>【用語解説】</w:t>
      </w:r>
    </w:p>
    <w:p>
      <w:r>
        <w:t>※1 アンカー： ノイズになりかけた人間、あるいはチューナーとしてシステムに侵食されつつある人間が、自我を保ち「人間側の現実」に留まるための命綱となるもの。特定の人物との関係性や、思い入れのある物質（マニュアルチューン）などがこれに該当する。</w:t>
      </w:r>
    </w:p>
    <w:p>
      <w:r>
        <w:br w:type="page"/>
      </w:r>
    </w:p>
    <w:p>
      <w:r>
        <w:t>第18話：赤い日の真実と罠</w:t>
      </w:r>
    </w:p>
    <w:p>
      <w:r>
        <w:t xml:space="preserve"/>
      </w:r>
    </w:p>
    <w:p>
      <w:r>
        <w:t>カレンダーに印字された「祝日」。</w:t>
      </w:r>
    </w:p>
    <w:p>
      <w:r>
        <w:t>テツから教えられた真実はこうだ。この世界の裏側で稼働するシステムは膨大な演算リソースを消費する。そのため、一定のサイクルでキャッシュをクリアし、システム全体を休ませる「定期メンテナンス」の日が必要になる。</w:t>
      </w:r>
    </w:p>
    <w:p>
      <w:r>
        <w:t>それが「休祭日」——すなわち、ノイズを検知する監査プロセスもスリープする、チューニング不要の日だ。</w:t>
      </w:r>
    </w:p>
    <w:p>
      <w:r>
        <w:t>国や地域によって祝日が異なるのも当然だ。AWSのリージョンのように、エリアごとに割り当てられたサーバリソースのメンテナンススケジュールが違うからに過ぎない。</w:t>
      </w:r>
    </w:p>
    <w:p>
      <w:r>
        <w:t xml:space="preserve"/>
      </w:r>
    </w:p>
    <w:p>
      <w:r>
        <w:t>だから俺は完全に油断していた。</w:t>
      </w:r>
    </w:p>
    <w:p>
      <w:r>
        <w:t>三連休の最終日。俺のスマートフォンに鳴り響いた緊急の呼び出し音。</w:t>
      </w:r>
    </w:p>
    <w:p>
      <w:r>
        <w:t>「急遽、システム移行作業でトラブルが発生した」</w:t>
      </w:r>
    </w:p>
    <w:p>
      <w:r>
        <w:t>という名目で、俺はオフィスビルの密閉されたサーバールーム（※1）に呼び出されていた。</w:t>
      </w:r>
    </w:p>
    <w:p>
      <w:r>
        <w:t xml:space="preserve"/>
      </w:r>
    </w:p>
    <w:p>
      <w:r>
        <w:t>「——やはり、釣られたのはあなたでしたか。土屋」</w:t>
      </w:r>
    </w:p>
    <w:p>
      <w:r>
        <w:t xml:space="preserve"/>
      </w:r>
    </w:p>
    <w:p>
      <w:r>
        <w:t>サーバールームの冷たい空気とけたたましいファンの音の中、背後の扉がロックされる重い音がした。</w:t>
      </w:r>
    </w:p>
    <w:p>
      <w:r>
        <w:t>振り返ると、そこにはPMOであるはずの黒須さんが立っていた。</w:t>
      </w:r>
    </w:p>
    <w:p>
      <w:r>
        <w:t>いつものように分厚いコートを羽織り、右耳にはシステムと直結しているであろう黒いインカムが光っている。</w:t>
      </w:r>
    </w:p>
    <w:p>
      <w:r>
        <w:t>だがその時、密閉された空間の静寂を縫うように、彼からチィッ……と微かな『ノイズ』のような音が漏れた気がした。いや、それはノイズなどではなく——どこか遠い昔の、消え入りそうな古い歌声のようにも聞こえた。</w:t>
      </w:r>
    </w:p>
    <w:p>
      <w:r>
        <w:t xml:space="preserve"/>
      </w:r>
    </w:p>
    <w:p>
      <w:r>
        <w:t>「黒須さん……？ サーバー（※2）トラブルじゃなかったのか」</w:t>
      </w:r>
    </w:p>
    <w:p>
      <w:r>
        <w:t>「ええ、最後に教えてあげましょう。罠ですよ。</w:t>
      </w:r>
    </w:p>
    <w:p>
      <w:r>
        <w:t>今日はシステム側の完全休止日。正常な人間であれば、私が送った『存在しないシステムエラー（※3）』の偽装アラート（※4）など、脳内で弾かれ認識すらできないはずなのですから」</w:t>
      </w:r>
    </w:p>
    <w:p>
      <w:r>
        <w:t xml:space="preserve"/>
      </w:r>
    </w:p>
    <w:p>
      <w:r>
        <w:t>しまった、と俺は内心で舌打ちをした。</w:t>
      </w:r>
    </w:p>
    <w:p>
      <w:r>
        <w:t>今日は『赤い日』だからとマニュアルチューンを切っていた。俺は防御壁を持たない無防備な状態で、ただのいちノイズとして、まんまと罠（ありもしない休日出勤）に釣られてしまったのだ。</w:t>
      </w:r>
    </w:p>
    <w:p>
      <w:r>
        <w:t xml:space="preserve"/>
      </w:r>
    </w:p>
    <w:p>
      <w:r>
        <w:t>「私のアラートを受信し、あまつさえ現実にはロックされているこの部屋に物理的に干渉して入ってこられた。あなたが『ノイズ』である何よりの証明です」</w:t>
      </w:r>
    </w:p>
    <w:p>
      <w:r>
        <w:t xml:space="preserve"/>
      </w:r>
    </w:p>
    <w:p>
      <w:r>
        <w:t>その冷徹な宣告と、彼が手にしている異様なデバイスを見て、俺の背筋が凍りついた。</w:t>
      </w:r>
    </w:p>
    <w:p>
      <w:r>
        <w:t>ただの嫌味なPMOじゃない。こいつが、テツの言っていた『監査官』……！</w:t>
      </w:r>
    </w:p>
    <w:p>
      <w:r>
        <w:t xml:space="preserve"/>
      </w:r>
    </w:p>
    <w:p>
      <w:r>
        <w:t>俺は走り出した。サーバールームには複数の扉がある。防火扉が降りてこなければ、まだ逃げられる。</w:t>
      </w:r>
    </w:p>
    <w:p>
      <w:r>
        <w:t>（待てよ、今日はシステムメンテの日だぞ……！ なぜ監査プロセスそのものであるこいつが動ける！？）</w:t>
      </w:r>
    </w:p>
    <w:p>
      <w:r>
        <w:t xml:space="preserve"/>
      </w:r>
    </w:p>
    <w:p>
      <w:r>
        <w:t>俺の驚愕をよそに、黒須はデバイスを起動した。</w:t>
      </w:r>
    </w:p>
    <w:p>
      <w:r>
        <w:t>……そういうことか。ネットワーク越し（システム連動）の処理ができないからこそ、隔離された物理デバイスを使って『ローカルから強制消去（マニュアル実行）』する気だ！</w:t>
      </w:r>
    </w:p>
    <w:p>
      <w:r>
        <w:t xml:space="preserve"/>
      </w:r>
    </w:p>
    <w:p>
      <w:r>
        <w:t>空間の位相が恐ろしい音を立てて歪み、俺の体が一瞬ホログラムのようにノイズが走るのを感じた。テツが言っていた「消去」のプロセスだ。</w:t>
      </w:r>
    </w:p>
    <w:p>
      <w:r>
        <w:t>メンテ日でマニュアルチューン（防御壁）を切っていた俺は、完全に無防備だった。痛覚はないが、自分の存在が削られていく感覚が全身を襲う。</w:t>
      </w:r>
    </w:p>
    <w:p>
      <w:r>
        <w:t xml:space="preserve"/>
      </w:r>
    </w:p>
    <w:p>
      <w:r>
        <w:t>だが次の瞬間、物理的に電子ロックされたはずのサーバールームの扉が、外から乱暴にこじ開けられた。パキィンという、空間のコードが割れるような音だった。</w:t>
      </w:r>
    </w:p>
    <w:p>
      <w:r>
        <w:t xml:space="preserve"/>
      </w:r>
    </w:p>
    <w:p>
      <w:r>
        <w:t>「土屋さん！！」</w:t>
      </w:r>
    </w:p>
    <w:p>
      <w:r>
        <w:t>血相を変えた天宮が飛び込んできた。</w:t>
      </w:r>
    </w:p>
    <w:p>
      <w:r>
        <w:t xml:space="preserve"/>
      </w:r>
    </w:p>
    <w:p>
      <w:r>
        <w:t>「……ッ！」</w:t>
      </w:r>
    </w:p>
    <w:p>
      <w:r>
        <w:t>黒須が舌打ちをし、瞬時にデバイスをコートの内側に隠した。</w:t>
      </w:r>
    </w:p>
    <w:p>
      <w:r>
        <w:t xml:space="preserve"/>
      </w:r>
    </w:p>
    <w:p>
      <w:r>
        <w:t>「天宮さん？ なぜここに」</w:t>
      </w:r>
    </w:p>
    <w:p>
      <w:r>
        <w:t>「システムトラブルって聞いて、私も責任者として駆けつけました！ それに……あなたが急にいなくなってしまう気がして、怖くて……！ 土屋さん、大丈夫ですか！？」</w:t>
      </w:r>
    </w:p>
    <w:p>
      <w:r>
        <w:t>彼女は俺の無事を確認すると、その場に崩れ落ちそうになるほど肩で息をしていた。</w:t>
      </w:r>
    </w:p>
    <w:p>
      <w:r>
        <w:t xml:space="preserve"/>
      </w:r>
    </w:p>
    <w:p>
      <w:r>
        <w:t>黒須は、沈黙した。</w:t>
      </w:r>
    </w:p>
    <w:p>
      <w:r>
        <w:t>天宮に『強い負の感情』を与えることを避けるため、襲撃をただちに中止せざるを得なかったのだ。彼女の感情が激しく揺らぐことは、論理的で完璧であるべきスタンダードチューナーとしての彼女の性能を著しく劣化させるバグになるからだ。</w:t>
      </w:r>
    </w:p>
    <w:p>
      <w:r>
        <w:t xml:space="preserve"/>
      </w:r>
    </w:p>
    <w:p>
      <w:r>
        <w:t>「……ええ。幸い、トラブルは軽微なものでした。解散しましょう。明日の仕事も、がんばるぞー……」</w:t>
      </w:r>
    </w:p>
    <w:p>
      <w:r>
        <w:t>俺は膝の震えを隠し、引き攣った笑顔でそう言い、天宮を伴って足早にその場を離れた。</w:t>
      </w:r>
    </w:p>
    <w:p>
      <w:r>
        <w:t>背中に突き刺さる黒須の冷徹な視線を感じながら。俺は彼女の純粋な思いを「盾」にして生き延びたのだ。</w:t>
      </w:r>
    </w:p>
    <w:p>
      <w:r>
        <w:t>【用語解説】</w:t>
      </w:r>
    </w:p>
    <w:p>
      <w:r>
        <w:t>※1 サーバールーム： でかいコンピューター（サーバー）がズラッチ並んでいる専用の部屋。機械が熱暴走しないように、常にエアコンがガンガンに効いていてものすごく寒い。  </w:t>
      </w:r>
    </w:p>
    <w:p>
      <w:r>
        <w:t>※2 サーバー： ウェブサイトやゲームのデータが24時間しまってある「超でかい倉庫＆案内所」のこと。スマホから「この動画見せて」とお願い（アクセス）すると、サーバーがその動画データを送り返してくれる。  </w:t>
      </w:r>
    </w:p>
    <w:p>
      <w:r>
        <w:t>※3 ハードウェアのバグ / システムエラー： バグとはプログラムの「欠陥・ミス」のこと。「システム障害」や「クリティカル（致命的な）エラー」が起きると、ゲームが進行不能になったり、サイトが見れなくなったりして現場は地獄と化す。  </w:t>
      </w:r>
    </w:p>
    <w:p>
      <w:r>
        <w:t>※4 アラート： 「危険！」や「エラー発生！」を知らせる警告音ややばいメッセージ画面のこと。</w:t>
      </w:r>
    </w:p>
    <w:p>
      <w:r>
        <w:br w:type="page"/>
      </w:r>
    </w:p>
    <w:p>
      <w:r>
        <w:t>第19話：完璧すぎる視界</w:t>
      </w:r>
    </w:p>
    <w:p>
      <w:r>
        <w:t xml:space="preserve"/>
      </w:r>
    </w:p>
    <w:p>
      <w:r>
        <w:t>（※本話は天宮 百音の視点）</w:t>
      </w:r>
    </w:p>
    <w:p>
      <w:r>
        <w:t xml:space="preserve"/>
      </w:r>
    </w:p>
    <w:p>
      <w:r>
        <w:t>  翌日からのオフィスも、何事もなかったかのようにデスマーチが続いている。</w:t>
      </w:r>
    </w:p>
    <w:p>
      <w:r>
        <w:t xml:space="preserve"/>
      </w:r>
    </w:p>
    <w:p>
      <w:r>
        <w:t>「あー……もうダメです。目が乾きすぎて、エクセルがただの緑色のモザイクに見えてきました……」</w:t>
      </w:r>
    </w:p>
    <w:p>
      <w:r>
        <w:t xml:space="preserve"/>
      </w:r>
    </w:p>
    <w:p>
      <w:r>
        <w:t>隣の席で、佐々木が机に突っ伏した。彼女のデスクには、すでに空になったエナジードリンクの缶が三つ、危ういバランスで積み上がっている。</w:t>
      </w:r>
    </w:p>
    <w:p>
      <w:r>
        <w:t xml:space="preserve"/>
      </w:r>
    </w:p>
    <w:p>
      <w:r>
        <w:t>「あと少しだから頑張って。ほら、目薬」</w:t>
      </w:r>
    </w:p>
    <w:p>
      <w:r>
        <w:t>「ありがとうございますぅ……先輩は平気なんですか？ 昨日も終電だったのに……」</w:t>
      </w:r>
    </w:p>
    <w:p>
      <w:r>
        <w:t>「平気よ。というか、なんだか今日はすごく調子がいいの」</w:t>
      </w:r>
    </w:p>
    <w:p>
      <w:r>
        <w:t xml:space="preserve"/>
      </w:r>
    </w:p>
    <w:p>
      <w:r>
        <w:t>私はいつものように優しく微笑み、後輩を労う言葉をかけた。私の中の「人間としての感情」は確かに残っているし、佐々木に対する思いやりも嘘じゃない。</w:t>
      </w:r>
    </w:p>
    <w:p>
      <w:r>
        <w:t>だが、私の視界には、明らかな『異変』が起きていた。</w:t>
      </w:r>
    </w:p>
    <w:p>
      <w:r>
        <w:t xml:space="preserve"/>
      </w:r>
    </w:p>
    <w:p>
      <w:r>
        <w:t>パソコンの画面、会議室の空気、メンバーたちの会話。</w:t>
      </w:r>
    </w:p>
    <w:p>
      <w:r>
        <w:t>そのすべてに、うっすらと「空間の波長」や「最適化のルート」がオーバーレイ（※1）して見えるようになっていたのだ。</w:t>
      </w:r>
    </w:p>
    <w:p>
      <w:r>
        <w:t>複雑なソースコードの最適解が、自動的にハイライトされて網膜に直接浮かび上がってくるような感覚。</w:t>
      </w:r>
    </w:p>
    <w:p>
      <w:r>
        <w:t xml:space="preserve"/>
      </w:r>
    </w:p>
    <w:p>
      <w:r>
        <w:t>私はため息をつく間もなく画面に向き直り、山積みになった課題リストを処理し始めた。</w:t>
      </w:r>
    </w:p>
    <w:p>
      <w:r>
        <w:t>——カタカタカタカタカタッ、ターン！ カタカタカタカタカタッ……！</w:t>
      </w:r>
    </w:p>
    <w:p>
      <w:r>
        <w:t xml:space="preserve"/>
      </w:r>
    </w:p>
    <w:p>
      <w:r>
        <w:t>「……えっ？」</w:t>
      </w:r>
    </w:p>
    <w:p>
      <w:r>
        <w:t xml:space="preserve"/>
      </w:r>
    </w:p>
    <w:p>
      <w:r>
        <w:t>隣で目薬を差そうとしていた佐々木の手がピタリと止まった。</w:t>
      </w:r>
    </w:p>
    <w:p>
      <w:r>
        <w:t xml:space="preserve"/>
      </w:r>
    </w:p>
    <w:p>
      <w:r>
        <w:t>「せ、先輩？ 今、マクロも組まずに一万行のデータ目視でソートしてませんでした……？」</w:t>
      </w:r>
    </w:p>
    <w:p>
      <w:r>
        <w:t>「うん？ そうね。手でやった方が早いから」</w:t>
      </w:r>
    </w:p>
    <w:p>
      <w:r>
        <w:t>「いやいやいや！ 早いからってレベルじゃないですよ！ キーボード叩く音が機関銃みたいになってますって！ 指から火吹いてませんか！？」</w:t>
      </w:r>
    </w:p>
    <w:p>
      <w:r>
        <w:t>「吹いてないわよ、もう大げさなんだから」</w:t>
      </w:r>
    </w:p>
    <w:p>
      <w:r>
        <w:t xml:space="preserve"/>
      </w:r>
    </w:p>
    <w:p>
      <w:r>
        <w:t>私は笑い飛ばすが、自分でも恐ろしいほどの処理能力を発揮している自覚はあった。</w:t>
      </w:r>
    </w:p>
    <w:p>
      <w:r>
        <w:t>感情や迷いといった「無駄なプロセス」が一切介在しない。次に打ち込むべきキーの手動入力すらもどかしくなり、頭に浮かんだ数式のようなルートに沿ってただ指を滑らせるだけ。</w:t>
      </w:r>
    </w:p>
    <w:p>
      <w:r>
        <w:t xml:space="preserve"/>
      </w:r>
    </w:p>
    <w:p>
      <w:r>
        <w:t>「……まるで、未来が見えてるみたいですね」</w:t>
      </w:r>
    </w:p>
    <w:p>
      <w:r>
        <w:t xml:space="preserve"/>
      </w:r>
    </w:p>
    <w:p>
      <w:r>
        <w:t>佐々木の呟きに、私の指がほんの一瞬だけ止まった。</w:t>
      </w:r>
    </w:p>
    <w:p>
      <w:r>
        <w:t>彼女の憧れと怯えが混ざったような瞳の奥に、「ロボットを見るような違和感」がよぎったのを見逃せなかったからだ。</w:t>
      </w:r>
    </w:p>
    <w:p>
      <w:r>
        <w:t xml:space="preserve"/>
      </w:r>
    </w:p>
    <w:p>
      <w:r>
        <w:t>自分の中の何かが、確実に『システム』へと作り変えられている。</w:t>
      </w:r>
    </w:p>
    <w:p>
      <w:r>
        <w:t>その実感は、音もなく私の足元を冷たく浸食し始めていた。</w:t>
      </w:r>
    </w:p>
    <w:p>
      <w:r>
        <w:t>【用語解説】</w:t>
      </w:r>
    </w:p>
    <w:p>
      <w:r>
        <w:t>※1 オーバーレイ： 「上に重なって表示される」こと。例えばゲーム画面で、実際の景色の手前にHPゲージやマップが薄く重なって表示されている状態がオーバーレイ。</w:t>
      </w:r>
    </w:p>
    <w:p>
      <w:r>
        <w:br w:type="page"/>
      </w:r>
    </w:p>
    <w:p>
      <w:r>
        <w:t>第20話：見えないものを直す手</w:t>
      </w:r>
    </w:p>
    <w:p>
      <w:r>
        <w:t xml:space="preserve"/>
      </w:r>
    </w:p>
    <w:p>
      <w:r>
        <w:t>（※本話は天宮 百音の視点）</w:t>
      </w:r>
    </w:p>
    <w:p>
      <w:r>
        <w:t xml:space="preserve"/>
      </w:r>
    </w:p>
    <w:p>
      <w:r>
        <w:t>異常は、処理能力の向上だけでは終わらなかった。</w:t>
      </w:r>
    </w:p>
    <w:p>
      <w:r>
        <w:t>数日後、私は自分の目が捉える「現実の歪み」に直面することになる。</w:t>
      </w:r>
    </w:p>
    <w:p>
      <w:r>
        <w:t xml:space="preserve"/>
      </w:r>
    </w:p>
    <w:p>
      <w:r>
        <w:t>それは決まって、土屋の周辺でのみ起きていた。</w:t>
      </w:r>
    </w:p>
    <w:p>
      <w:r>
        <w:t xml:space="preserve"/>
      </w:r>
    </w:p>
    <w:p>
      <w:r>
        <w:t>「この要件定義、誰が切ったんだよ。穴だらけじゃねえか」</w:t>
      </w:r>
    </w:p>
    <w:p>
      <w:r>
        <w:t xml:space="preserve"/>
      </w:r>
    </w:p>
    <w:p>
      <w:r>
        <w:t>会議室で不機嫌そうに資料を放り投げる彼。その動きに合わせて、彼が手に取ったコーヒーカップの影が一瞬だけ、まるで解像度の低い画像のようにピクセル化して四角く歪んだ。</w:t>
      </w:r>
    </w:p>
    <w:p>
      <w:r>
        <w:t>さらに、彼が苛立って貧乏揺すりをするたび、床のカーペットの模様がコンマ数秒だけグリッチのようにズレて明滅している。</w:t>
      </w:r>
    </w:p>
    <w:p>
      <w:r>
        <w:t xml:space="preserve"/>
      </w:r>
    </w:p>
    <w:p>
      <w:r>
        <w:t>それは、明らかな『物理バグ』だった。</w:t>
      </w:r>
    </w:p>
    <w:p>
      <w:r>
        <w:t xml:space="preserve"/>
      </w:r>
    </w:p>
    <w:p>
      <w:r>
        <w:t>だが、隣にいる土屋さんをはじめ、会議室にいる他の社員たちにはそのバグは一切見えていない。</w:t>
      </w:r>
    </w:p>
    <w:p>
      <w:r>
        <w:t>「ノイズ」である土屋が世界に干渉する時に生じる、システム上の処理落ち——それが、私にだけ『視覚的エラー』として認識できるようになっていたのだ。</w:t>
      </w:r>
    </w:p>
    <w:p>
      <w:r>
        <w:t xml:space="preserve"/>
      </w:r>
    </w:p>
    <w:p>
      <w:r>
        <w:t>（またズレてる……気持ち悪い）</w:t>
      </w:r>
    </w:p>
    <w:p>
      <w:r>
        <w:t xml:space="preserve"/>
      </w:r>
    </w:p>
    <w:p>
      <w:r>
        <w:t>「——っと」</w:t>
      </w:r>
    </w:p>
    <w:p>
      <w:r>
        <w:t xml:space="preserve"/>
      </w:r>
    </w:p>
    <w:p>
      <w:r>
        <w:t>私は無意識のうちに、宙に手を伸ばしていた。</w:t>
      </w:r>
    </w:p>
    <w:p>
      <w:r>
        <w:t>会議の真っ最中だというのに、何もない空間の波長を指先でなぞり、ピントを合わせるように空中で軽く捻る。すると、土屋の足元で起きていた空間のズレが、スッと正常なテクスチャに戻った。</w:t>
      </w:r>
    </w:p>
    <w:p>
      <w:r>
        <w:t>乱れたシーツのシワをピンと張って直した時のように、完璧な「最適化」が完了する。</w:t>
      </w:r>
    </w:p>
    <w:p>
      <w:r>
        <w:t xml:space="preserve"/>
      </w:r>
    </w:p>
    <w:p>
      <w:r>
        <w:t>「……先輩？ 何もない空間こねくり回して、どうしたんですか？」</w:t>
      </w:r>
    </w:p>
    <w:p>
      <w:r>
        <w:t xml:space="preserve"/>
      </w:r>
    </w:p>
    <w:p>
      <w:r>
        <w:t>ふと横を見ると、佐々木が目を丸くして私を見ていた。</w:t>
      </w:r>
    </w:p>
    <w:p>
      <w:r>
        <w:t xml:space="preserve"/>
      </w:r>
    </w:p>
    <w:p>
      <w:r>
        <w:t>「え？」</w:t>
      </w:r>
    </w:p>
    <w:p>
      <w:r>
        <w:t>「いや、突然『エアーろくろ回し』みたいな手の動きしてたんで。どうしたのかなーって。新しい肩こり解消法ですか？」</w:t>
      </w:r>
    </w:p>
    <w:p>
      <w:r>
        <w:t>「あ……えっと……そ、そう！ これ効くのよ、手首のスナップが……ね？」</w:t>
      </w:r>
    </w:p>
    <w:p>
      <w:r>
        <w:t xml:space="preserve"/>
      </w:r>
    </w:p>
    <w:p>
      <w:r>
        <w:t>私は慌てて手首をブラブラと振ってごまかした。</w:t>
      </w:r>
    </w:p>
    <w:p>
      <w:r>
        <w:t>佐々木は「はえー、やってみよ」と空中で手首を回しているが、私は背筋に冷たい汗が伝うのを感じていた。</w:t>
      </w:r>
    </w:p>
    <w:p>
      <w:r>
        <w:t xml:space="preserve"/>
      </w:r>
    </w:p>
    <w:p>
      <w:r>
        <w:t>私にしか見えないエラーを、私は無意識に「補正（チューニング）」してしまった。</w:t>
      </w:r>
    </w:p>
    <w:p>
      <w:r>
        <w:t>世界を正常に保つためのメンテナンスプログラム——まるで自分が、世界の管理者の一部として組み込まれてしまったかのような恐怖。</w:t>
      </w:r>
    </w:p>
    <w:p>
      <w:r>
        <w:t>自分の手が自分の意志とは無関係にシステムを修正したという事実に、私は震える指をテーブルの下でぎゅっと握りしめた。</w:t>
      </w:r>
    </w:p>
    <w:p>
      <w:r>
        <w:t xml:space="preserve"/>
      </w:r>
    </w:p>
    <w:p>
      <w:r>
        <w:t>第21話：優しさと最適化の矛盾</w:t>
      </w:r>
    </w:p>
    <w:p>
      <w:r>
        <w:t xml:space="preserve"/>
      </w:r>
    </w:p>
    <w:p>
      <w:r>
        <w:t>（※本話は天宮 百音の視点）</w:t>
      </w:r>
    </w:p>
    <w:p>
      <w:r>
        <w:t xml:space="preserve"/>
      </w:r>
    </w:p>
    <w:p>
      <w:r>
        <w:t>それから数日後、佐々木が顔面を蒼白にしながら私の席にすっ飛んできた。</w:t>
      </w:r>
    </w:p>
    <w:p>
      <w:r>
        <w:t xml:space="preserve"/>
      </w:r>
    </w:p>
    <w:p>
      <w:r>
        <w:t>「せ、先輩……終わりました……」</w:t>
      </w:r>
    </w:p>
    <w:p>
      <w:r>
        <w:t>「どうしたの？ そんな、この世の終わりみたいな顔して」</w:t>
      </w:r>
    </w:p>
    <w:p>
      <w:r>
        <w:t>「バナーの差し替え指定、間違えました。Aパターンのところに、Bパターンの画像載っけたままリリース処理かけちゃって……クライアントの社長肝いりのキャンペーンなのに……！ 私のアカウント、今日で凍結されますか……？」</w:t>
      </w:r>
    </w:p>
    <w:p>
      <w:r>
        <w:t xml:space="preserve"/>
      </w:r>
    </w:p>
    <w:p>
      <w:r>
        <w:t>半泣きで震える彼女の話を聞き、私は瞬時に事態の深刻さを把握した。</w:t>
      </w:r>
    </w:p>
    <w:p>
      <w:r>
        <w:t>金額的な損失こそ即座には出ないものの、クライアントの信頼を失い、プロジェクト全体の進捗を数日遅らせかねないクリティカルなミスだ。</w:t>
      </w:r>
    </w:p>
    <w:p>
      <w:r>
        <w:t xml:space="preserve"/>
      </w:r>
    </w:p>
    <w:p>
      <w:r>
        <w:t>「気にしないで、誰にでもミスはあるわ。大丈夫、私がカバーするから」</w:t>
      </w:r>
    </w:p>
    <w:p>
      <w:r>
        <w:t xml:space="preserve"/>
      </w:r>
    </w:p>
    <w:p>
      <w:r>
        <w:t>私は咄嗟に立ち上がり、彼女の肩を抱いた。</w:t>
      </w:r>
    </w:p>
    <w:p>
      <w:r>
        <w:t>その瞬間、私の中にある『先輩としての優しさ』は間違いなく本物だった。佐々木に責任を押し付けず、チームで解決しようとする人間らしい心。</w:t>
      </w:r>
    </w:p>
    <w:p>
      <w:r>
        <w:t xml:space="preserve"/>
      </w:r>
    </w:p>
    <w:p>
      <w:r>
        <w:t>だが——彼女のPCを奪い取った瞬間、私は自分自身の内側に潜む「怪物」を突きつけられることになった。</w:t>
      </w:r>
    </w:p>
    <w:p>
      <w:r>
        <w:t xml:space="preserve"/>
      </w:r>
    </w:p>
    <w:p>
      <w:r>
        <w:t>画面に向かった私の顔からは、一切の感情が消え去っていた。</w:t>
      </w:r>
    </w:p>
    <w:p>
      <w:r>
        <w:t>パニックになることも、どうやって謝罪しようかと迷うこともない。ただ、脳内に自動展開される「最短リカバリールート」の数式に従って、私の指はキーボードの海を跳ね回った。</w:t>
      </w:r>
    </w:p>
    <w:p>
      <w:r>
        <w:t xml:space="preserve"/>
      </w:r>
    </w:p>
    <w:p>
      <w:r>
        <w:t>影響範囲の特定、関係各所への調整メールの自動生成プロンプト構築、不足するリソースを補うための最短スケジュールの再構築、本番サーバーへの緊急ロールバック（※1）手順。</w:t>
      </w:r>
    </w:p>
    <w:p>
      <w:r>
        <w:t>それらは、人間が悩んだり迷ったりしながら導き出す「対応策」ではなく、システムが弾き出した「最も論理的で無機質な最短プロセス」だった。ノータイムで、寸分の狂いもなく、冷徹に最適化されていく。</w:t>
      </w:r>
    </w:p>
    <w:p>
      <w:r>
        <w:t xml:space="preserve"/>
      </w:r>
    </w:p>
    <w:p>
      <w:r>
        <w:t>「……終わったよ、佐々木さん」</w:t>
      </w:r>
    </w:p>
    <w:p>
      <w:r>
        <w:t xml:space="preserve"/>
      </w:r>
    </w:p>
    <w:p>
      <w:r>
        <w:t>わずか五分後。トラブルはまるで最初から存在しなかったかのように鎮火していた。</w:t>
      </w:r>
    </w:p>
    <w:p>
      <w:r>
        <w:t>私が振り向くと、そこには助かった安堵よりも、得体の知れないものを見るような目をした佐々木が立っていた。</w:t>
      </w:r>
    </w:p>
    <w:p>
      <w:r>
        <w:t xml:space="preserve"/>
      </w:r>
    </w:p>
    <w:p>
      <w:r>
        <w:t>「……先輩、あの……なんですか、今の」</w:t>
      </w:r>
    </w:p>
    <w:p>
      <w:r>
        <w:t>「なんですかって、ミスは修正しておいたわよ？ あとは先方にお詫びの一報を入れれば——」</w:t>
      </w:r>
    </w:p>
    <w:p>
      <w:r>
        <w:t>「いや、速すぎませんか？ まるで、最初からこうなることが分かってて、プログラム通りに作業をこなしてるみたいで……それに先輩、この五分間……一回もまばたき、してませんでしたよ……？」</w:t>
      </w:r>
    </w:p>
    <w:p>
      <w:r>
        <w:t xml:space="preserve"/>
      </w:r>
    </w:p>
    <w:p>
      <w:r>
        <w:t>彼女は、大好きな先輩に対して初めて「得体の知れない怖さ」を感じているようだった。一歩後ずさった彼女の足音が、静かなオフィスに響く。</w:t>
      </w:r>
    </w:p>
    <w:p>
      <w:r>
        <w:t>完璧で、冷たくて、人間味がない。</w:t>
      </w:r>
    </w:p>
    <w:p>
      <w:r>
        <w:t>自分の優しさが、結果として『ロボットのような最適化』でしか表現できなくなっていることに、私は絶望的な矛盾を感じて、ひくりと頬を引きつらせた。</w:t>
      </w:r>
    </w:p>
    <w:p>
      <w:r>
        <w:t>【用語解説】</w:t>
      </w:r>
    </w:p>
    <w:p>
      <w:r>
        <w:t>※1 ロールバック： 「やべっ！データ消しちゃった！」という時などに、時間を巻き戻して「１つ前の安全なセーブデータ（状態）」に戻す魔法のコマンド。</w:t>
      </w:r>
    </w:p>
    <w:p>
      <w:r>
        <w:br w:type="page"/>
      </w:r>
    </w:p>
    <w:p>
      <w:r>
        <w:t>第22話：黒須の監視と、ノイズの体温</w:t>
      </w:r>
    </w:p>
    <w:p>
      <w:r>
        <w:t xml:space="preserve"/>
      </w:r>
    </w:p>
    <w:p>
      <w:r>
        <w:t>（※本話は天宮 百音の視点）</w:t>
      </w:r>
    </w:p>
    <w:p>
      <w:r>
        <w:t xml:space="preserve"/>
      </w:r>
    </w:p>
    <w:p>
      <w:r>
        <w:t>私のシステムへの適応が進む一方で、日常の中にはもう一つ、奇妙な『ノイズ』が混ざり始めていた。</w:t>
      </w:r>
    </w:p>
    <w:p>
      <w:r>
        <w:t>PMOである黒須だ。</w:t>
      </w:r>
    </w:p>
    <w:p>
      <w:r>
        <w:t xml:space="preserve"/>
      </w:r>
    </w:p>
    <w:p>
      <w:r>
        <w:t>「天宮さん、最近少しお疲れのようですね。無理は禁物ですよ」</w:t>
      </w:r>
    </w:p>
    <w:p>
      <w:r>
        <w:t xml:space="preserve"/>
      </w:r>
    </w:p>
    <w:p>
      <w:r>
        <w:t>給湯室でコーヒーを淹れていると、背後から音もなく現れた彼に声をかけられた。</w:t>
      </w:r>
    </w:p>
    <w:p>
      <w:r>
        <w:t>その口調は、以前のような冷たい慇懃無礼さではなく、本当に私を案じているかのような柔らかな響きを持っていた。</w:t>
      </w:r>
    </w:p>
    <w:p>
      <w:r>
        <w:t xml:space="preserve"/>
      </w:r>
    </w:p>
    <w:p>
      <w:r>
        <w:t>「黒須さん……いえ、ただの寝不足です。ご心配なく」</w:t>
      </w:r>
    </w:p>
    <w:p>
      <w:r>
        <w:t>「そうですか。……ところで、先日ご自宅に『ハガキ』が届きませんでしたか？」</w:t>
      </w:r>
    </w:p>
    <w:p>
      <w:r>
        <w:t xml:space="preserve"/>
      </w:r>
    </w:p>
    <w:p>
      <w:r>
        <w:t>その言葉に、私はピタリと手を止めた。</w:t>
      </w:r>
    </w:p>
    <w:p>
      <w:r>
        <w:t>『チューナー選定通知』。あの、役所からの悪戯のようなハガキ。</w:t>
      </w:r>
    </w:p>
    <w:p>
      <w:r>
        <w:t xml:space="preserve"/>
      </w:r>
    </w:p>
    <w:p>
      <w:r>
        <w:t>「ああ、あれですか。はい、届きましたけど……」</w:t>
      </w:r>
    </w:p>
    <w:p>
      <w:r>
        <w:t>「役所での手続きは済ませましたか？ 実は、私の親族にもあなたと同じ『チューナー』に選ばれた者がいましてね」</w:t>
      </w:r>
    </w:p>
    <w:p>
      <w:r>
        <w:t>「親族に……？」</w:t>
      </w:r>
    </w:p>
    <w:p>
      <w:r>
        <w:t>「ええ。とても立派で、国のために尽くす誇らしい役割ですよ。あなたも自信を持って、その能力を発揮していってください。私たちはチームとして、あなたを全力でサポートしますから」</w:t>
      </w:r>
    </w:p>
    <w:p>
      <w:r>
        <w:t xml:space="preserve"/>
      </w:r>
    </w:p>
    <w:p>
      <w:r>
        <w:t>黒須は、優しげに微笑んで私の肩を軽く叩いた。</w:t>
      </w:r>
    </w:p>
    <w:p>
      <w:r>
        <w:t>彼は、私がまだ覚醒しきっていないと踏んでいるようだった。親族の作り話まで交えて親身な上司を演じ、私を「そちら側」へスムーズに誘導しようとしている。</w:t>
      </w:r>
    </w:p>
    <w:p>
      <w:r>
        <w:t xml:space="preserve"/>
      </w:r>
    </w:p>
    <w:p>
      <w:r>
        <w:t>だが、最適化されつつある私の視界は、彼のわずかな『バグ』を見逃さなかった。</w:t>
      </w:r>
    </w:p>
    <w:p>
      <w:r>
        <w:t>私を励ますその笑顔は、口角の上がる角度が1ミリの狂いもなく固定されている。温かな声のトーンは、声紋が完全に一定の波形を描いている。</w:t>
      </w:r>
    </w:p>
    <w:p>
      <w:r>
        <w:t>肩を叩く動作すら、「好感度を上げるために計算された物理的接触スクリプト」にしか見えなかった。</w:t>
      </w:r>
    </w:p>
    <w:p>
      <w:r>
        <w:t>瞳の奥には温度がなく、1ミリの感情の揺らぎも検出されない。</w:t>
      </w:r>
    </w:p>
    <w:p>
      <w:r>
        <w:t xml:space="preserve"/>
      </w:r>
    </w:p>
    <w:p>
      <w:r>
        <w:t>「……ありがとうございます、黒須さん。……あの、少し失礼しますね」</w:t>
      </w:r>
    </w:p>
    <w:p>
      <w:r>
        <w:t xml:space="preserve"/>
      </w:r>
    </w:p>
    <w:p>
      <w:r>
        <w:t>私は逃げるように給湯室を飛び出した。</w:t>
      </w:r>
    </w:p>
    <w:p>
      <w:r>
        <w:t>同じ会社のチームメンバーに向かって初めて抱く、「人間ではないもの」への恐怖。自分が彼のような「システム」に近づいていく恐怖で、足元がふらついた。</w:t>
      </w:r>
    </w:p>
    <w:p>
      <w:r>
        <w:t xml:space="preserve"/>
      </w:r>
    </w:p>
    <w:p>
      <w:r>
        <w:t>廊下の角を曲がったところで、ドンッ、と誰かの分厚い胸板にぶつかった。</w:t>
      </w:r>
    </w:p>
    <w:p>
      <w:r>
        <w:t xml:space="preserve"/>
      </w:r>
    </w:p>
    <w:p>
      <w:r>
        <w:t>「……って、おい天宮、急に飛び出してきて危ねえな。どこ見て歩いてんだ」</w:t>
      </w:r>
    </w:p>
    <w:p>
      <w:r>
        <w:t>「……あ、ごめ……」</w:t>
      </w:r>
    </w:p>
    <w:p>
      <w:r>
        <w:t xml:space="preserve"/>
      </w:r>
    </w:p>
    <w:p>
      <w:r>
        <w:t>見上げると、そこには不機嫌そうな眉を寄せた土屋が立っていた。</w:t>
      </w:r>
    </w:p>
    <w:p>
      <w:r>
        <w:t>その瞬間——彼の発した「不規則で人間らしい乱れた息遣い」が私に触れた途端、狂いそうだった私の視界の波長がスッと消え、ただの給湯室前の廊下の風景が戻ってきた。</w:t>
      </w:r>
    </w:p>
    <w:p>
      <w:r>
        <w:t xml:space="preserve"/>
      </w:r>
    </w:p>
    <w:p>
      <w:r>
        <w:t>「なんだよお前、顔面蒼白どころか、死にかけのルーターみたいなツラしてんな。そんなに仕事溜まってんのか」</w:t>
      </w:r>
    </w:p>
    <w:p>
      <w:r>
        <w:t>「なによそれ……ルーターって……誰かさんとの打ち合わせの準備のせいよ……」</w:t>
      </w:r>
    </w:p>
    <w:p>
      <w:r>
        <w:t>「ふん。言いがかりも甚だしいな」</w:t>
      </w:r>
    </w:p>
    <w:p>
      <w:r>
        <w:t xml:space="preserve"/>
      </w:r>
    </w:p>
    <w:p>
      <w:r>
        <w:t>彼は鼻で笑いながら、持っていた冷えた缶コーヒーの底を、私の頬にピトッと押し当ててきた。</w:t>
      </w:r>
    </w:p>
    <w:p>
      <w:r>
        <w:t xml:space="preserve"/>
      </w:r>
    </w:p>
    <w:p>
      <w:r>
        <w:t>「ひゃっ！？」</w:t>
      </w:r>
    </w:p>
    <w:p>
      <w:r>
        <w:t>「目ぇ覚ませ。バグってんぞ」</w:t>
      </w:r>
    </w:p>
    <w:p>
      <w:r>
        <w:t xml:space="preserve"/>
      </w:r>
    </w:p>
    <w:p>
      <w:r>
        <w:t>缶についた水滴の生々しい冷たさと、彼の不器用な気遣い。</w:t>
      </w:r>
    </w:p>
    <w:p>
      <w:r>
        <w:t>そのノイズだらけの温もりこそが、冷酷なシステムから私の『人間らしさ』を強引に引き剥がし、救い出してくれる唯一の命綱だった。</w:t>
      </w:r>
    </w:p>
    <w:p>
      <w:r>
        <w:t xml:space="preserve"/>
      </w:r>
    </w:p>
    <w:p>
      <w:r>
        <w:t>私は無意識のうちに、すがりつくように土屋の腕を強く握りしめていた。</w:t>
      </w:r>
    </w:p>
    <w:p>
      <w:r>
        <w:t>自分が正常な人間でいられるために。</w:t>
      </w:r>
    </w:p>
    <w:p>
      <w:r>
        <w:t>その依存が、やがて強烈なノイズである彼自身をどれほど追いつめるかなど、今の私に考える余裕すらなかった。</w:t>
      </w:r>
    </w:p>
    <w:p>
      <w:r>
        <w:t xml:space="preserve"/>
      </w:r>
    </w:p>
    <w:p>
      <w:r>
        <w:t>第23話：隔絶される世界線</w:t>
      </w:r>
    </w:p>
    <w:p>
      <w:r>
        <w:t xml:space="preserve"/>
      </w:r>
    </w:p>
    <w:p>
      <w:r>
        <w:t>（※本話は天宮 百音の視点）</w:t>
      </w:r>
    </w:p>
    <w:p>
      <w:r>
        <w:t xml:space="preserve"/>
      </w:r>
    </w:p>
    <w:p>
      <w:r>
        <w:t>最近、ロボットのように仕事をこなす私を心配してくれたのだろう。</w:t>
      </w:r>
    </w:p>
    <w:p>
      <w:r>
        <w:t>佐々木が「先輩、元気出してください！ 美味しいパスタ行きましょう！」と、珍しくお気に入りのカフェのランチに誘ってくれた。</w:t>
      </w:r>
    </w:p>
    <w:p>
      <w:r>
        <w:t xml:space="preserve"/>
      </w:r>
    </w:p>
    <w:p>
      <w:r>
        <w:t>「——というわけで、あの課長ったら本当に面倒くさくて！ というか、そもそも今日のネクタイの柄、あれなんなんですか！？ 目がチカチカして集中できないって思いません！？」</w:t>
      </w:r>
    </w:p>
    <w:p>
      <w:r>
        <w:t xml:space="preserve"/>
      </w:r>
    </w:p>
    <w:p>
      <w:r>
        <w:t>目の前で、佐々木がフォークを片手にいつものように愚痴をこぼし、屈託なく笑っている。</w:t>
      </w:r>
    </w:p>
    <w:p>
      <w:r>
        <w:t>他愛のない、正常な一般人の日常の会話だ。</w:t>
      </w:r>
    </w:p>
    <w:p>
      <w:r>
        <w:t>それなのに、私の耳には彼女の言葉が上手く入ってこなかった。</w:t>
      </w:r>
    </w:p>
    <w:p>
      <w:r>
        <w:t xml:space="preserve"/>
      </w:r>
    </w:p>
    <w:p>
      <w:r>
        <w:t>（……あの店員、レジからテーブルまでの動線で無駄な歩数が二歩多い。BGMの音響周波数が人の咀嚼音と不協和音を起こしている。テーブルクロスの微小な汚れが引き起こす視覚的ノイズへのアラート……。店外から聞こえる車の走行音のドップラー効果からの速度算出——）</w:t>
      </w:r>
    </w:p>
    <w:p>
      <w:r>
        <w:t xml:space="preserve"/>
      </w:r>
    </w:p>
    <w:p>
      <w:r>
        <w:t>カフェの空間すら、私の目にはうっすらと波長や数値のオーバーレイとして見えている。</w:t>
      </w:r>
    </w:p>
    <w:p>
      <w:r>
        <w:t>視覚から入るすべての情報がパラメーター（※1）化され、それらを自動的に「最適化」しようとする思考プロセスがバックグラウンドで暴走していた。</w:t>
      </w:r>
    </w:p>
    <w:p>
      <w:r>
        <w:t>今この瞬間、「同僚の愚痴にどう相槌を打つか」という人間らしいタスクは、システムのリソース不足によりキューの最後尾へと追いやられていく。</w:t>
      </w:r>
    </w:p>
    <w:p>
      <w:r>
        <w:t>表情筋を動かすための信号すら、手動でコマンドを叩かなければ実行されない感覚。私は必死に、引きつった「愛想笑い」をレンダリングしようと試みていた。</w:t>
      </w:r>
    </w:p>
    <w:p>
      <w:r>
        <w:t xml:space="preserve"/>
      </w:r>
    </w:p>
    <w:p>
      <w:r>
        <w:t>「……であのオレンジと緑のストライプですよ？ もう色彩感覚どうなってるのって話じゃないですか。……あれ？ 先輩、聞いてます？」</w:t>
      </w:r>
    </w:p>
    <w:p>
      <w:r>
        <w:t>「えっ？ あ、ああ、課長のネクタイよね。あの明度と彩度のコントラスト比は、確かに人間の網膜に対して視覚的疲労を誘発する波長だから、室内の照度基準と照らし合わせると不適切ね」</w:t>
      </w:r>
    </w:p>
    <w:p>
      <w:r>
        <w:t>「……え？」</w:t>
      </w:r>
    </w:p>
    <w:p>
      <w:r>
        <w:t xml:space="preserve"/>
      </w:r>
    </w:p>
    <w:p>
      <w:r>
        <w:t>私の言葉に、佐々木がポカンと口を開けた。</w:t>
      </w:r>
    </w:p>
    <w:p>
      <w:r>
        <w:t>しまった、と思ったが、一度口から出たエラー出力（言葉）は取り消せない。</w:t>
      </w:r>
    </w:p>
    <w:p>
      <w:r>
        <w:t xml:space="preserve"/>
      </w:r>
    </w:p>
    <w:p>
      <w:r>
        <w:t>「網膜？ 照度基準？ いや、そういう話じゃなくて……だ、ダサいねって話をしてたんですけど……？」</w:t>
      </w:r>
    </w:p>
    <w:p>
      <w:r>
        <w:t>「あ、ごめん、そうよね。ダサい……というか、その、たいしてダサくないよ？」</w:t>
      </w:r>
    </w:p>
    <w:p>
      <w:r>
        <w:t>「……なんでそこで庇うんですか。先輩、なんだか最近、会話のピントが合わないっていうか……」</w:t>
      </w:r>
    </w:p>
    <w:p>
      <w:r>
        <w:t xml:space="preserve"/>
      </w:r>
    </w:p>
    <w:p>
      <w:r>
        <w:t>彼女は困ったように笑い、少しだけうつむいてフォークでパスタをつついた。</w:t>
      </w:r>
    </w:p>
    <w:p>
      <w:r>
        <w:t xml:space="preserve"/>
      </w:r>
    </w:p>
    <w:p>
      <w:r>
        <w:t>「手の届かない遠くへ行っちゃったみたいですね」</w:t>
      </w:r>
    </w:p>
    <w:p>
      <w:r>
        <w:t xml:space="preserve"/>
      </w:r>
    </w:p>
    <w:p>
      <w:r>
        <w:t>その何気ない一言が、私の心拍数を一気に引き下げた。</w:t>
      </w:r>
    </w:p>
    <w:p>
      <w:r>
        <w:t>まるで心電図がフラットラインを描いたかのような、決定的な喪失感。冷たい水底へと急激に引きずり込まれる感覚に、息が詰まる。</w:t>
      </w:r>
    </w:p>
    <w:p>
      <w:r>
        <w:t xml:space="preserve"/>
      </w:r>
    </w:p>
    <w:p>
      <w:r>
        <w:t>私はもう、この優しい一般人の世界には、二度と戻れない。</w:t>
      </w:r>
    </w:p>
    <w:p>
      <w:r>
        <w:t>この完璧すぎる異常な視界を、世界のバグと戦う恐怖を、誰かに共有することも、分かってもらうこともできない。</w:t>
      </w:r>
    </w:p>
    <w:p>
      <w:r>
        <w:t>親しかった後輩との間に引かれた、絶対に越えられない不可逆の境界線。</w:t>
      </w:r>
    </w:p>
    <w:p>
      <w:r>
        <w:t>自分の存在が根本から書き換えられ、日常から「隔離」されてしまった絶望。</w:t>
      </w:r>
    </w:p>
    <w:p>
      <w:r>
        <w:t>私はただ、痛いほど冷え切った、水滴だらけのアイスティーのグラスを握りしめた。</w:t>
      </w:r>
    </w:p>
    <w:p>
      <w:r>
        <w:t>指先に伝わる冷たさすらも、熱伝導率と結露の物理演算としてしか認識できない狂った世界の中で、せめて今の表情だけが「悲しい顔」として正しく出力されていることだけを祈りながら、それを一口流し込んだ。</w:t>
      </w:r>
    </w:p>
    <w:p>
      <w:r>
        <w:t>【用語解説】</w:t>
      </w:r>
    </w:p>
    <w:p>
      <w:r>
        <w:t>※1 パラメーター： ゲームでいうところの「HP」「攻撃力」「素早さ」などの各種データや設定値のこと。ここをいじることで、動きや強さが変わる。</w:t>
      </w:r>
    </w:p>
    <w:p>
      <w:r>
        <w:br w:type="page"/>
      </w:r>
    </w:p>
    <w:p>
      <w:r>
        <w:t>第24話：アンカーの決断</w:t>
      </w:r>
    </w:p>
    <w:p>
      <w:r>
        <w:t xml:space="preserve"/>
      </w:r>
    </w:p>
    <w:p>
      <w:r>
        <w:t>（※本話は土屋 創一の視点）</w:t>
      </w:r>
    </w:p>
    <w:p>
      <w:r>
        <w:t xml:space="preserve"/>
      </w:r>
    </w:p>
    <w:p>
      <w:r>
        <w:t>天宮が「人格を保ったまま、一般人の世界からシステム側へと孤立していく苦しみ」を、俺は隣でずっと見ていた。</w:t>
      </w:r>
    </w:p>
    <w:p>
      <w:r>
        <w:t xml:space="preserve"/>
      </w:r>
    </w:p>
    <w:p>
      <w:r>
        <w:t>突然会議室でエアーろくろ回しみたいな不気味な手の動きを始めたり、話しかけても数秒間フリーズしたように焦点が合わなくなったり。</w:t>
      </w:r>
    </w:p>
    <w:p>
      <w:r>
        <w:t>彼女の視界が完全にシステム化され、周囲とのズレに怯え、絶望していく姿。</w:t>
      </w:r>
    </w:p>
    <w:p>
      <w:r>
        <w:t>だが、その怯えすらも、やがては「システム側の最適化プロセス」によって綺麗にデバッグされ、拭い去られてしまうだろう。そうなれば、彼女は完全に感情を持たない、冷酷な『標準チューナー』として完成してしまう。</w:t>
      </w:r>
    </w:p>
    <w:p>
      <w:r>
        <w:t xml:space="preserve"/>
      </w:r>
    </w:p>
    <w:p>
      <w:r>
        <w:t>俺が彼女のそばにいれば、彼女の人間性を引き留めることはできる。</w:t>
      </w:r>
    </w:p>
    <w:p>
      <w:r>
        <w:t>強力なノイズである俺が放つイレギュラーなバグが、彼女の「システム側へ傾く意識」を現実へと強引に引き戻すからだ。彼女が俺に怯えたようにすがりついてきた時、俺は自分が彼女の『盾』になれると思っていた。</w:t>
      </w:r>
    </w:p>
    <w:p>
      <w:r>
        <w:t xml:space="preserve"/>
      </w:r>
    </w:p>
    <w:p>
      <w:r>
        <w:t>だが……それは同時に、彼女の脳内で「システムへの適応」と「人間性の保持」という相反する処理を強制し続けることを意味する。</w:t>
      </w:r>
    </w:p>
    <w:p>
      <w:r>
        <w:t>チューナーとして覚醒しつつある彼女のシステムに、強力なマルウェアである俺が常時アクセスし続ければどうなるか？</w:t>
      </w:r>
    </w:p>
    <w:p>
      <w:r>
        <w:t>いずれ彼女の心はシステムとノイズの板挟みになり、致命的な負荷に耐えきれずにショートして完全に壊れてしまうだろう。</w:t>
      </w:r>
    </w:p>
    <w:p>
      <w:r>
        <w:t xml:space="preserve"/>
      </w:r>
    </w:p>
    <w:p>
      <w:r>
        <w:t>「俺がそばにいれば、彼女の脳は焼き切れる。だが、離れれば彼女は心を持たないシステムに飲み込まれる……」</w:t>
      </w:r>
    </w:p>
    <w:p>
      <w:r>
        <w:t xml:space="preserve"/>
      </w:r>
    </w:p>
    <w:p>
      <w:r>
        <w:t>会社の喫煙所で、俺は短くなったタバコを深く吸い込み、紫煙を吐き出した。</w:t>
      </w:r>
    </w:p>
    <w:p>
      <w:r>
        <w:t>灰皿にタバコを擦り付けながら、最悪の二択に直面していた。</w:t>
      </w:r>
    </w:p>
    <w:p>
      <w:r>
        <w:t>彼女の日常と心を、本当の意味で守るためにはどうすればいいのか。</w:t>
      </w:r>
    </w:p>
    <w:p>
      <w:r>
        <w:t xml:space="preserve"/>
      </w:r>
    </w:p>
    <w:p>
      <w:r>
        <w:t>「……一番のバグ要素である俺が、消えるしかねえのか？」</w:t>
      </w:r>
    </w:p>
    <w:p>
      <w:r>
        <w:t xml:space="preserve"/>
      </w:r>
    </w:p>
    <w:p>
      <w:r>
        <w:t>自分が彼女の視界から完全に姿を消す。</w:t>
      </w:r>
    </w:p>
    <w:p>
      <w:r>
        <w:t>そして、強力な物理的アンカー——彼女の人間性を永遠に繋ぎ止める『呪い』のような物質——を、俺の代わりに置いていく。</w:t>
      </w:r>
    </w:p>
    <w:p>
      <w:r>
        <w:t>彼女がそれに触れるたび、エラーを起こして「人間らしさ」を取り戻せるような物理トークン。</w:t>
      </w:r>
    </w:p>
    <w:p>
      <w:r>
        <w:t xml:space="preserve"/>
      </w:r>
    </w:p>
    <w:p>
      <w:r>
        <w:t>それが、このクソみたいなシステムの中で、彼女が彼女のまま生き残るための、ただ一つのバグを突いた最適解だった。</w:t>
      </w:r>
    </w:p>
    <w:p>
      <w:r>
        <w:t xml:space="preserve"/>
      </w:r>
    </w:p>
    <w:p>
      <w:r>
        <w:t>第25話：休日のバグとコーヒーブレイク</w:t>
      </w:r>
    </w:p>
    <w:p>
      <w:r>
        <w:t xml:space="preserve"/>
      </w:r>
    </w:p>
    <w:p>
      <w:r>
        <w:t>（※本話は土屋 創一の視点）</w:t>
      </w:r>
    </w:p>
    <w:p>
      <w:r>
        <w:t xml:space="preserve"/>
      </w:r>
    </w:p>
    <w:p>
      <w:r>
        <w:t>「一番のバグ要素である俺が、消えるしかねえのか？」</w:t>
      </w:r>
    </w:p>
    <w:p>
      <w:r>
        <w:t>そんな重苦しい決意を胸に秘めた数日後の休日。俺は、近所のコンビニへ向かって適当に歩いていた。</w:t>
      </w:r>
    </w:p>
    <w:p>
      <w:r>
        <w:t>自分の存在を消し、物理的アンカーだけを残す——そのための準備を進めようにも、どうしても心がざわついていたからだ。そんな時、前方から見覚えのあるシルエットが、シャカシャカとコンビニの袋を提げて歩いてくるのが見えた。</w:t>
      </w:r>
    </w:p>
    <w:p>
      <w:r>
        <w:t xml:space="preserve"/>
      </w:r>
    </w:p>
    <w:p>
      <w:r>
        <w:t>ダサ……いや、随分とゆったりしたグレーのスウェット上下。</w:t>
      </w:r>
    </w:p>
    <w:p>
      <w:r>
        <w:t>髪はお団子に雑にまとめられ、首元はよれかけたパーカー。どこからどう見ても「完全オフ」のオーラを醸し出しているその人物は、他でもない天宮だった。</w:t>
      </w:r>
    </w:p>
    <w:p>
      <w:r>
        <w:t xml:space="preserve"/>
      </w:r>
    </w:p>
    <w:p>
      <w:r>
        <w:t>「……あ」</w:t>
      </w:r>
    </w:p>
    <w:p>
      <w:r>
        <w:t>すれ違いざま、目が合った。</w:t>
      </w:r>
    </w:p>
    <w:p>
      <w:r>
        <w:t>彼女の顔にはメイクの欠片もなく、完全にすっぴんだった。普段の、あの隙のない「クールで有能な美人PM」の面影は塵ほどにもない。</w:t>
      </w:r>
    </w:p>
    <w:p>
      <w:r>
        <w:t xml:space="preserve"/>
      </w:r>
    </w:p>
    <w:p>
      <w:r>
        <w:t>「えっ……ウソ？ 土屋さん……？」</w:t>
      </w:r>
    </w:p>
    <w:p>
      <w:r>
        <w:t>「……奇遇だな。お前もこの辺だったのか」</w:t>
      </w:r>
    </w:p>
    <w:p>
      <w:r>
        <w:t xml:space="preserve"/>
      </w:r>
    </w:p>
    <w:p>
      <w:r>
        <w:t>数秒のフリーズ。その後、彼女の顔面は見事に沸騰したように赤く染まり、持っていたコンビニの袋（中には箱アイスが三箱も入っているのが見えた）を隠すように背中へ回した。</w:t>
      </w:r>
    </w:p>
    <w:p>
      <w:r>
        <w:t xml:space="preserve"/>
      </w:r>
    </w:p>
    <w:p>
      <w:r>
        <w:t>「み、見ないで！ 見ないでください！ ってか見なかったことにしてください！ これはバグです！ 視覚的ノイズです！」</w:t>
      </w:r>
    </w:p>
    <w:p>
      <w:r>
        <w:t>「いや、バッチリ見えたけど。あとそれシステム用語を言い訳に使うな」</w:t>
      </w:r>
    </w:p>
    <w:p>
      <w:r>
        <w:t>「あああああ！ よりによってなんでこんな時に……っ！」</w:t>
      </w:r>
    </w:p>
    <w:p>
      <w:r>
        <w:t xml:space="preserve"/>
      </w:r>
    </w:p>
    <w:p>
      <w:r>
        <w:t>彼女は完全にパニック状態に陥り、その場にしゃがみ込んで頭を抱える。</w:t>
      </w:r>
    </w:p>
    <w:p>
      <w:r>
        <w:t>つい先日まで、システム化による異常な処理に苦しんでいた姿とは打って変わって、今の彼女はただの「部屋着を見られて恥ずかしがる年相応の女の子」だった。</w:t>
      </w:r>
    </w:p>
    <w:p>
      <w:r>
        <w:t xml:space="preserve"/>
      </w:r>
    </w:p>
    <w:p>
      <w:r>
        <w:t>「ほら、立ちなよ。別に誰も見てねえっての」</w:t>
      </w:r>
    </w:p>
    <w:p>
      <w:r>
        <w:t>「土屋さんが見てるじゃないですか！ 私の完璧なパブリックイメージが崩壊しました……もう辞表書きます……」</w:t>
      </w:r>
    </w:p>
    <w:p>
      <w:r>
        <w:t>「なんでそこで辞表なんだよ。……ほら、とりあえずその箱アイス、溶ける前に一旦家に置いてこい」</w:t>
      </w:r>
    </w:p>
    <w:p>
      <w:r>
        <w:t>「へ？ えと、置いてくるって……」</w:t>
      </w:r>
    </w:p>
    <w:p>
      <w:r>
        <w:t>「そこの小さな公園で待ってるから、機嫌直しのコーヒーでも奢るよ。あと、せめてそのおっさんみたいなスウェットくらいは着替えてこい」</w:t>
      </w:r>
    </w:p>
    <w:p>
      <w:r>
        <w:t>「だ、誰がおっさんですか！ ……あーもう、本当に最悪です。15分、いや10分で戻りますからね！」</w:t>
      </w:r>
    </w:p>
    <w:p>
      <w:r>
        <w:t xml:space="preserve"/>
      </w:r>
    </w:p>
    <w:p>
      <w:r>
        <w:t>真っ赤な顔で言い残し、彼女は小走りでアパートの方へと消えていった。</w:t>
      </w:r>
    </w:p>
    <w:p>
      <w:r>
        <w:t>後ろ姿を見送りながら、俺は一人、静かに息を吐き出す。</w:t>
      </w:r>
    </w:p>
    <w:p>
      <w:r>
        <w:t xml:space="preserve"/>
      </w:r>
    </w:p>
    <w:p>
      <w:r>
        <w:t>＊＊＊</w:t>
      </w:r>
    </w:p>
    <w:p>
      <w:r>
        <w:t xml:space="preserve"/>
      </w:r>
    </w:p>
    <w:p>
      <w:r>
        <w:t>それからきっちり10分後。彼女は宣言通り、軽いメイクと小綺麗なお出かけ着に着替えて戻ってきた。</w:t>
      </w:r>
    </w:p>
    <w:p>
      <w:r>
        <w:t>「お待たせしました……。はあ、休日の防御力が台無しです」</w:t>
      </w:r>
    </w:p>
    <w:p>
      <w:r>
        <w:t>「いや、いいんじゃないか。いつもみたいな武装スーツより、そっちの方が年相応で」</w:t>
      </w:r>
    </w:p>
    <w:p>
      <w:r>
        <w:t>「……どういう意味ですか、それ」</w:t>
      </w:r>
    </w:p>
    <w:p>
      <w:r>
        <w:t xml:space="preserve"/>
      </w:r>
    </w:p>
    <w:p>
      <w:r>
        <w:t>少しむくれながらも、彼女はどこか嬉しそうに俺の隣を歩き出した。</w:t>
      </w:r>
    </w:p>
    <w:p>
      <w:r>
        <w:t>近くの小さな公園のベンチ。並んで座り、自販機で買ったばかりの缶コーヒーを渡す。</w:t>
      </w:r>
    </w:p>
    <w:p>
      <w:r>
        <w:t xml:space="preserve"/>
      </w:r>
    </w:p>
    <w:p>
      <w:r>
        <w:t>「……で？ 休日はいつもそんな格好なのか？」</w:t>
      </w:r>
    </w:p>
    <w:p>
      <w:r>
        <w:t>「…………うるさいです。休日は休むための日なんだから、防御力ゼロでいいんです。どうせ誰にも会わないですし……」</w:t>
      </w:r>
    </w:p>
    <w:p>
      <w:r>
        <w:t xml:space="preserve"/>
      </w:r>
    </w:p>
    <w:p>
      <w:r>
        <w:t>渡された缶コーヒーを両手で包み込むように持ちながら、彼女は拗ねたようにそっぽを向いた。</w:t>
      </w:r>
    </w:p>
    <w:p>
      <w:r>
        <w:t>その表情は、くるくるとよく動く。怒ったり、恥ずかしがったり、意地を張ったり——そのどれもが、温かい体温を持った「人間」のノイズそのものだ。</w:t>
      </w:r>
    </w:p>
    <w:p>
      <w:r>
        <w:t xml:space="preserve"/>
      </w:r>
    </w:p>
    <w:p>
      <w:r>
        <w:t>「まあ、アイス三箱も抱えてたら流石に突っ込むけどな。一人で食う気か？」</w:t>
      </w:r>
    </w:p>
    <w:p>
      <w:r>
        <w:t>「な、なんですか！ 頭使う仕事なんだから糖分は必需品です！ 週末の密かな楽しみなんですからね！」</w:t>
      </w:r>
    </w:p>
    <w:p>
      <w:r>
        <w:t>「わかったわかった。じゃあ俺も一個もらうわ」</w:t>
      </w:r>
    </w:p>
    <w:p>
      <w:r>
        <w:t>「えっ！？ ちょ、それは私のシロクマアイス……って、今は手元にないじゃないですか！」</w:t>
      </w:r>
    </w:p>
    <w:p>
      <w:r>
        <w:t xml:space="preserve"/>
      </w:r>
    </w:p>
    <w:p>
      <w:r>
        <w:t>からかいに引っ張られて声を上げる姿に、思わず吹き出してしまう。</w:t>
      </w:r>
    </w:p>
    <w:p>
      <w:r>
        <w:t>彼女は「むきーっ」と声を出して抗議してくるが、その口元はどこか緩んでいて、楽しそうだった。</w:t>
      </w:r>
    </w:p>
    <w:p>
      <w:r>
        <w:t xml:space="preserve"/>
      </w:r>
    </w:p>
    <w:p>
      <w:r>
        <w:t>（……ああ。やっぱり、この人にはこの笑顔が一番似合う）</w:t>
      </w:r>
    </w:p>
    <w:p>
      <w:r>
        <w:t xml:space="preserve"/>
      </w:r>
    </w:p>
    <w:p>
      <w:r>
        <w:t>目の前でくだらないやり取りをしながら笑ってくれる彼女の存在が、俺の胸の奥を温かく満たしていく。</w:t>
      </w:r>
    </w:p>
    <w:p>
      <w:r>
        <w:t>こんな当たり前で、取るに足らない、少しだけ間抜けな日常。</w:t>
      </w:r>
    </w:p>
    <w:p>
      <w:r>
        <w:t>彼女がシステムの中に取り込まれ、バグを修正されてしまったら、この感情も、表情も、すべて「最適化」という名のもとに消し去られてしまうのだろうか。</w:t>
      </w:r>
    </w:p>
    <w:p>
      <w:r>
        <w:t xml:space="preserve"/>
      </w:r>
    </w:p>
    <w:p>
      <w:r>
        <w:t>「……土屋さん？」</w:t>
      </w:r>
    </w:p>
    <w:p>
      <w:r>
        <w:t xml:space="preserve"/>
      </w:r>
    </w:p>
    <w:p>
      <w:r>
        <w:t>不意に、彼女が不思議そうに首を傾げた。</w:t>
      </w:r>
    </w:p>
    <w:p>
      <w:r>
        <w:t>缶コーヒーから口を離し、俺の顔をじっと見つめてくる。</w:t>
      </w:r>
    </w:p>
    <w:p>
      <w:r>
        <w:t xml:space="preserve"/>
      </w:r>
    </w:p>
    <w:p>
      <w:r>
        <w:t>「どうかしましたか？ なんか……変な顔してますよ」</w:t>
      </w:r>
    </w:p>
    <w:p>
      <w:r>
        <w:t>「別に。お前が間抜けな顔してるなと思って見てただけだ」</w:t>
      </w:r>
    </w:p>
    <w:p>
      <w:r>
        <w:t>「失礼な！ ちゃんと着替えてきたのに見下してますね！？」</w:t>
      </w:r>
    </w:p>
    <w:p>
      <w:r>
        <w:t xml:space="preserve"/>
      </w:r>
    </w:p>
    <w:p>
      <w:r>
        <w:t>ムキになって言い返してくるその声を聞きながら、俺は一人、胸の中で確信を深めていた。</w:t>
      </w:r>
    </w:p>
    <w:p>
      <w:r>
        <w:t>（この笑顔を、ただの記号になんかさせてたまるか）</w:t>
      </w:r>
    </w:p>
    <w:p>
      <w:r>
        <w:t xml:space="preserve"/>
      </w:r>
    </w:p>
    <w:p>
      <w:r>
        <w:t>「ほら、さっさと飲め。冷める前に帰るぞ。家でアイスも待ってるだろ」</w:t>
      </w:r>
    </w:p>
    <w:p>
      <w:r>
        <w:t>「はいはい……。あーあ、本当なら今頃、涼しい部屋でシロクマアイスを堪能していたはずなのに。休日の完璧なスケジュールが狂いましたよ」</w:t>
      </w:r>
    </w:p>
    <w:p>
      <w:r>
        <w:t xml:space="preserve"/>
      </w:r>
    </w:p>
    <w:p>
      <w:r>
        <w:t>文句を言いながら缶コーヒーを飲み干す彼女の姿を目に焼き付けながら、俺は冷たい決意を固く抱きしめた。</w:t>
      </w:r>
    </w:p>
    <w:p>
      <w:r>
        <w:t>——準備を急ごう。この愛おしい日常を守るために。</w:t>
      </w:r>
    </w:p>
    <w:p>
      <w:r>
        <w:t xml:space="preserve"/>
      </w:r>
    </w:p>
    <w:p>
      <w:r>
        <w:t>第26話：雪の日の決断とフェーズアウト</w:t>
      </w:r>
    </w:p>
    <w:p>
      <w:r>
        <w:t xml:space="preserve"/>
      </w:r>
    </w:p>
    <w:p>
      <w:r>
        <w:t>この1年、俺は黒須から逃れるため、徹底して天宮のそばにいた。</w:t>
      </w:r>
    </w:p>
    <w:p>
      <w:r>
        <w:t>彼女の隣にいれば、俺は消されない。彼女の俺への「感情」が、システムに対する最高の防壁になっていたからだ。</w:t>
      </w:r>
    </w:p>
    <w:p>
      <w:r>
        <w:t>だが、それは同時に、俺が彼女の想いを利用し、彼女を危険な最前線に立たせているということでもあった。隣で無防備に笑う彼女を見るたび、俺の胸はギリギリと罪悪感に締め付けられた。</w:t>
      </w:r>
    </w:p>
    <w:p>
      <w:r>
        <w:t xml:space="preserve"/>
      </w:r>
    </w:p>
    <w:p>
      <w:r>
        <w:t>『いつまでも、彼女を俺の生存戦略（盾）にするわけにはいかない』</w:t>
      </w:r>
    </w:p>
    <w:p>
      <w:r>
        <w:t>だから俺は、彼女の前から姿を消す決断をしたのだ。</w:t>
      </w:r>
    </w:p>
    <w:p>
      <w:r>
        <w:t xml:space="preserve"/>
      </w:r>
    </w:p>
    <w:p>
      <w:r>
        <w:t>だが、ただ俺が消えれば、彼女はシステムに完全に飲み込まれ、感情を持たない冷酷なチューナーとして「完成」してしまうだろう。</w:t>
      </w:r>
    </w:p>
    <w:p>
      <w:r>
        <w:t>かつてテツが言っていた。『チューナーとして覚醒しつつある人間の自我を保つには、強烈な物理的アンカー（思い入れのある物質）が必要だ』と。</w:t>
      </w:r>
    </w:p>
    <w:p>
      <w:r>
        <w:t xml:space="preserve"/>
      </w:r>
    </w:p>
    <w:p>
      <w:r>
        <w:t>12月23日。俺のコートのポケットには、小さな箱が入っていた。</w:t>
      </w:r>
    </w:p>
    <w:p>
      <w:r>
        <w:t>中身は、プラチナのリングだ。</w:t>
      </w:r>
    </w:p>
    <w:p>
      <w:r>
        <w:t>……結局、近くにいるうちに情が移っただけじゃないのか？ と、自分でも幾度となく自問自答した。そりゃ彼女は綺麗だし、惹かれていないとは言わない。だが、それだけじゃない。俺は、彼女の隣にいると、ただのバグではなく「俺が俺でいられる」気がしたんだ。</w:t>
      </w:r>
    </w:p>
    <w:p>
      <w:r>
        <w:t>最悪、俺がいなくなっても、この永遠に途切れないリングが、彼女を『人間』として繋ぎ止めるアンカーになってほしい。</w:t>
      </w:r>
    </w:p>
    <w:p>
      <w:r>
        <w:t>それは、俺の勝手なエゴであり、彼女に一生消えない傷を残す呪いかもしれない。それでも、彼女が非情なシステムの歯車になってしまうことだけは、どうしても耐えられなかった。</w:t>
      </w:r>
    </w:p>
    <w:p>
      <w:r>
        <w:t xml:space="preserve"/>
      </w:r>
    </w:p>
    <w:p>
      <w:r>
        <w:t>その日、天宮は高熱を出し、自宅で寝込んでいた。</w:t>
      </w:r>
    </w:p>
    <w:p>
      <w:r>
        <w:t>システムの干渉による負荷か、単なる風邪か。看病のために彼女の部屋を訪れ、寝顔を見ながら、俺はその箱をそっとテーブルの上に置いた。</w:t>
      </w:r>
    </w:p>
    <w:p>
      <w:r>
        <w:t>静かに部屋を出て、合鍵を元の隠し場所に戻す。そして俺は一人、雪の降る帰り道を歩き出した。</w:t>
      </w:r>
    </w:p>
    <w:p>
      <w:r>
        <w:t xml:space="preserve"/>
      </w:r>
    </w:p>
    <w:p>
      <w:r>
        <w:t>——そして・・・そんな日に限って、ヤツは現れる。</w:t>
      </w:r>
    </w:p>
    <w:p>
      <w:r>
        <w:t xml:space="preserve"/>
      </w:r>
    </w:p>
    <w:p>
      <w:r>
        <w:t>「チェックメイトです、土屋」</w:t>
      </w:r>
    </w:p>
    <w:p>
      <w:r>
        <w:t>人気のない裏路地。音もなく現れた黒須が、俺にデバイスの銃口を向けていた。</w:t>
      </w:r>
    </w:p>
    <w:p>
      <w:r>
        <w:t>「今度こそ、彼女はあなたの盾にはならない」</w:t>
      </w:r>
    </w:p>
    <w:p>
      <w:r>
        <w:t>逃げ場はなかった。スマートウォッチのマニュアルチューンを全開にしても、黒須が浴びせてくる消去プログラムの波には抗しきれず、俺の輪郭は文字通りパラパラとピクセル単位で崩れ始めていた。</w:t>
      </w:r>
    </w:p>
    <w:p>
      <w:r>
        <w:t xml:space="preserve"/>
      </w:r>
    </w:p>
    <w:p>
      <w:r>
        <w:t>だが、もう仕込みは終わったのだ。俺は静かに息を吐き、雪の空を見上げた。テツの言葉が脳裏に蘇る。『どうしても逃げられなくなった時は、自分から手放せ』。</w:t>
      </w:r>
    </w:p>
    <w:p>
      <w:r>
        <w:t xml:space="preserve"/>
      </w:r>
    </w:p>
    <w:p>
      <w:r>
        <w:t>「……なぁ、黒須さん。俺はもう、消されるつもりはないんだよ」</w:t>
      </w:r>
    </w:p>
    <w:p>
      <w:r>
        <w:t xml:space="preserve"/>
      </w:r>
    </w:p>
    <w:p>
      <w:r>
        <w:t>俺は腕のスマートウォッチを外し、足元に叩きつけた。液晶が割れる音と共に、俺が今まで必死に維持してきた「マニュアルチューン（現実に繋ぎ止めるアンカー）」が完全に切れた。</w:t>
      </w:r>
    </w:p>
    <w:p>
      <w:r>
        <w:t xml:space="preserve"/>
      </w:r>
    </w:p>
    <w:p>
      <w:r>
        <w:t>「なっ……！ 自ら完全なノイズになるつもりか！」</w:t>
      </w:r>
    </w:p>
    <w:p>
      <w:r>
        <w:t>黒須が驚愕の声を上げた。システムに消される前に、自らの存在定義を放棄する行為。</w:t>
      </w:r>
    </w:p>
    <w:p>
      <w:r>
        <w:t xml:space="preserve"/>
      </w:r>
    </w:p>
    <w:p>
      <w:r>
        <w:t>世界から凄まじい勢いで俺の存在が剥がれ落ちていく。視界が急速にモザイク状に崩壊し、重力が失われ、アスファルトの地盤が底なしの闇へと変わっていく。</w:t>
      </w:r>
    </w:p>
    <w:p>
      <w:r>
        <w:t>俺は最後に、通信機越しにテツへ信号を送った。</w:t>
      </w:r>
    </w:p>
    <w:p>
      <w:r>
        <w:t xml:space="preserve"/>
      </w:r>
    </w:p>
    <w:p>
      <w:r>
        <w:t>『これで俺も、普通とはおさらばか〜』</w:t>
      </w:r>
    </w:p>
    <w:p>
      <w:r>
        <w:t>通信機の向こうで、テツが小さく呟くのが聞こえた。</w:t>
      </w:r>
    </w:p>
    <w:p>
      <w:r>
        <w:t>『よく頑張ったんじゃねーの？……馬鹿野郎が』</w:t>
      </w:r>
    </w:p>
    <w:p>
      <w:r>
        <w:t xml:space="preserve"/>
      </w:r>
    </w:p>
    <w:p>
      <w:r>
        <w:t>完全に「ノイズ」となった俺は、表の世界からフェーズ（※1）アウトし、深い深い情報の闇の底へと落下していく。実際はコンマ数秒の世界。</w:t>
      </w:r>
    </w:p>
    <w:p>
      <w:r>
        <w:t>変な黄色いトラックが高速道路を走っていく。</w:t>
      </w:r>
    </w:p>
    <w:p>
      <w:r>
        <w:t xml:space="preserve"/>
      </w:r>
    </w:p>
    <w:p>
      <w:r>
        <w:t>俺のいない世界で、雪の降る夜、テーブルに置かれたあの指輪だけが、彼女の部屋に残されていた。</w:t>
      </w:r>
    </w:p>
    <w:p>
      <w:r>
        <w:t>【用語解説】</w:t>
      </w:r>
    </w:p>
    <w:p>
      <w:r>
        <w:t>※1 フェーズ： 世界と同調している位相のこと。これがズレると周囲の景色がブレたり、ノイズがかったりして、最終的には表の世界から「フェーズアウト（落下）」してしまう。</w:t>
      </w:r>
    </w:p>
    <w:p>
      <w:r>
        <w:br w:type="page"/>
      </w:r>
    </w:p>
    <w:p>
      <w:r>
        <w:t>第27話：雪の日の翌朝 - 喪失の輪郭</w:t>
      </w:r>
    </w:p>
    <w:p>
      <w:r>
        <w:t xml:space="preserve"/>
      </w:r>
    </w:p>
    <w:p>
      <w:r>
        <w:t>翌朝、目を覚ました時、窓の外は眩しいほどの白銀に覆われていた。</w:t>
      </w:r>
    </w:p>
    <w:p>
      <w:r>
        <w:t>昨夜からの雪が、街のノイズをすべて吸い取ったかのように静かだった。</w:t>
      </w:r>
    </w:p>
    <w:p>
      <w:r>
        <w:t xml:space="preserve"/>
      </w:r>
    </w:p>
    <w:p>
      <w:r>
        <w:t>「……あれ？」</w:t>
      </w:r>
    </w:p>
    <w:p>
      <w:r>
        <w:t>天宮 百音は、ベッドから身を起こし、自身の額に手を当てた。</w:t>
      </w:r>
    </w:p>
    <w:p>
      <w:r>
        <w:t>昨日まで体を焼き尽くすように苦しめていた高熱が、嘘のように引いている。頭もクリアになり、奇妙なほど体が軽かった。いや、体だけではない。心の中の、いつもチクチクと刺さっていた「何か重いもの」が、すっぽりと抜け落ちているような感覚だった。</w:t>
      </w:r>
    </w:p>
    <w:p>
      <w:r>
        <w:t xml:space="preserve"/>
      </w:r>
    </w:p>
    <w:p>
      <w:r>
        <w:t>彼女はベッドから降り、リビングへと歩き出す。</w:t>
      </w:r>
    </w:p>
    <w:p>
      <w:r>
        <w:t>部屋は、いつもよりほんの少しだけ片付いていた。キッチンシンクには、綺麗に洗われたマグカップが『二つ』、水切りかごに伏せられている。</w:t>
      </w:r>
    </w:p>
    <w:p>
      <w:r>
        <w:t xml:space="preserve"/>
      </w:r>
    </w:p>
    <w:p>
      <w:r>
        <w:t>「……誰か、来てたんだっけ？」</w:t>
      </w:r>
    </w:p>
    <w:p>
      <w:r>
        <w:t>誰かに看病されたような痕跡があるのに、その『誰か』の顔も、名前も、声も、全く思い出せない。懸命に記憶のインデックスを検索しようとするが、まるでそのデータファイルだけが最初から存在しなかったかのように、頭の中には「空白」しか返ってこなかった。</w:t>
      </w:r>
    </w:p>
    <w:p>
      <w:r>
        <w:t xml:space="preserve"/>
      </w:r>
    </w:p>
    <w:p>
      <w:r>
        <w:t>ふと、リビングのローテーブルの上に視線が止まる。</w:t>
      </w:r>
    </w:p>
    <w:p>
      <w:r>
        <w:t>そこに、見慣れない小さな箱が置かれていた。</w:t>
      </w:r>
    </w:p>
    <w:p>
      <w:r>
        <w:t xml:space="preserve"/>
      </w:r>
    </w:p>
    <w:p>
      <w:r>
        <w:t>「なに、これ……？」</w:t>
      </w:r>
    </w:p>
    <w:p>
      <w:r>
        <w:t>無意識に手が伸びる。小箱を開けると、そこには無骨だが美しい、一対のプラチナリングが収められていた。</w:t>
      </w:r>
    </w:p>
    <w:p>
      <w:r>
        <w:t xml:space="preserve"/>
      </w:r>
    </w:p>
    <w:p>
      <w:r>
        <w:t>それを見た瞬間だった。</w:t>
      </w:r>
    </w:p>
    <w:p>
      <w:r>
        <w:t>彼女の思考とは無関係に、ポロポロと無意識の涙が頬を伝い落ちた。</w:t>
      </w:r>
    </w:p>
    <w:p>
      <w:r>
        <w:t>記憶は無い。なぜ泣いているのか、誰の顔を悲しんでいるのか、全くわからない。けれど、そのリングを見つめていると、途方もない『安心感』と、それと同じくらいの『永遠の喪失感』が同時に押し寄せてきた。</w:t>
      </w:r>
    </w:p>
    <w:p>
      <w:r>
        <w:t xml:space="preserve"/>
      </w:r>
    </w:p>
    <w:p>
      <w:r>
        <w:t>——これを置いていった『彼』は、もう二度と、私の前には現れない。</w:t>
      </w:r>
    </w:p>
    <w:p>
      <w:r>
        <w:t>なぜか、そのシステムアラートのような絶対的な確信だけが、彼女の胸に突き刺さった。</w:t>
      </w:r>
    </w:p>
    <w:p>
      <w:r>
        <w:t xml:space="preserve"/>
      </w:r>
    </w:p>
    <w:p>
      <w:r>
        <w:t>「……馬鹿みたい。私、疲れてるのかな」</w:t>
      </w:r>
    </w:p>
    <w:p>
      <w:r>
        <w:t>彼女は涙を拭うと、意味も理由もわからないまま、そのプラチナリングを自分の指にはめた。</w:t>
      </w:r>
    </w:p>
    <w:p>
      <w:r>
        <w:t>驚くほど、あつらえたようにサイズがぴったりだった。指に触れる冷たい金属の感触が、なぜかとても温かく感じられた。</w:t>
      </w:r>
    </w:p>
    <w:p>
      <w:r>
        <w:t xml:space="preserve"/>
      </w:r>
    </w:p>
    <w:p>
      <w:r>
        <w:t>彼女は一つ深呼吸をし、鏡の前でいつもの『鬼のようなPM』の顔を作る。</w:t>
      </w:r>
    </w:p>
    <w:p>
      <w:r>
        <w:t>失われた記憶のパズルピースの代わりに、指輪の感触だけを胸に抱いて、彼女は雪の降る表の世界（日常）へとドアを開けた。</w:t>
      </w:r>
    </w:p>
    <w:p>
      <w:r>
        <w:t xml:space="preserve"/>
      </w:r>
    </w:p>
    <w:p>
      <w:r>
        <w:t>第28話：落下するノイズへの追跡劇 - 虚無のカーチェイス</w:t>
      </w:r>
    </w:p>
    <w:p>
      <w:r>
        <w:t xml:space="preserve"/>
      </w:r>
    </w:p>
    <w:p>
      <w:r>
        <w:t>表の世界から完全にフェーズアウトし、深い深い情報の海――システムの「ゴミ箱（虚無）」へ落下していく土屋の姿を、追跡していた黒須 孝之は冷徹な眼差しで見下ろしていた。</w:t>
      </w:r>
    </w:p>
    <w:p>
      <w:r>
        <w:t xml:space="preserve"/>
      </w:r>
    </w:p>
    <w:p>
      <w:r>
        <w:t>「自ら存在定義を放棄するとは。あまりにも愚かなノイズだ」</w:t>
      </w:r>
    </w:p>
    <w:p>
      <w:r>
        <w:t>だが、排除プログラムは『対象の完全な消去』を確認するまで終了しない。</w:t>
      </w:r>
    </w:p>
    <w:p>
      <w:r>
        <w:t>黒須は、重力という物理法則を完全に無視し、落下する土屋を追って文字通り「垂直」にダイブした。</w:t>
      </w:r>
    </w:p>
    <w:p>
      <w:r>
        <w:t xml:space="preserve"/>
      </w:r>
    </w:p>
    <w:p>
      <w:r>
        <w:t>彼の機動力はバグそのものだった。虚無のレイヤーに浮かぶ無数のジャンクデータ（瓦礫）を蹴り、直線的なワープのような挙動で土屋へ迫る。</w:t>
      </w:r>
    </w:p>
    <w:p>
      <w:r>
        <w:t>しかし、その洗練されたシステム的な動作の中で——なぜか、彼の『左足』だけが、ほんの一瞬、不格好に地を「引きずる」ような癖を見せていた。完璧なハズの処理機構に染み付いた、奇妙な人間臭さだった。</w:t>
      </w:r>
    </w:p>
    <w:p>
      <w:r>
        <w:t xml:space="preserve"/>
      </w:r>
    </w:p>
    <w:p>
      <w:r>
        <w:t>「チェックメイトです」</w:t>
      </w:r>
    </w:p>
    <w:p>
      <w:r>
        <w:t>黒須がデバイスの銃口を向け、完全消去のパケットを放とうとした、その瞬間。</w:t>
      </w:r>
    </w:p>
    <w:p>
      <w:r>
        <w:t xml:space="preserve"/>
      </w:r>
    </w:p>
    <w:p>
      <w:r>
        <w:t>——ブォォォォンッ！！</w:t>
      </w:r>
    </w:p>
    <w:p>
      <w:r>
        <w:t xml:space="preserve"/>
      </w:r>
    </w:p>
    <w:p>
      <w:r>
        <w:t>空間のノイズを切り裂くような、バカでかいV8エンジンの咆哮が虚無の底に鳴り響いた。</w:t>
      </w:r>
    </w:p>
    <w:p>
      <w:r>
        <w:t xml:space="preserve"/>
      </w:r>
    </w:p>
    <w:p>
      <w:r>
        <w:t>「なにっ……！？」</w:t>
      </w:r>
    </w:p>
    <w:p>
      <w:r>
        <w:t>黒須の視界に、派手な黄色いトラックが、物理演算を無視したドリフトで情報の海に乱入してくるのが映った。</w:t>
      </w:r>
    </w:p>
    <w:p>
      <w:r>
        <w:t>運転席には、ゴーグルを額に上げた鈴ちゃん。助手席には、タバコを咥えながら旧式のウインチ（巻き上げ機）を弄っているテツの姿がある。</w:t>
      </w:r>
    </w:p>
    <w:p>
      <w:r>
        <w:t xml:space="preserve"/>
      </w:r>
    </w:p>
    <w:p>
      <w:r>
        <w:t>「いくぽん！ 社長（ボス）を回収するぽん！」</w:t>
      </w:r>
    </w:p>
    <w:p>
      <w:r>
        <w:t>「へいへい。頼むぜ、お前のイカれた愛車（プロトコル）にな」</w:t>
      </w:r>
    </w:p>
    <w:p>
      <w:r>
        <w:t>テツがくわえタバコでウインチのレバーを蹴り飛ばすと、ぶっとい鋼鉄のワイヤーが、落下する土屋の首根っこ（メタデータのコア）に向かって一直線に射出された。</w:t>
      </w:r>
    </w:p>
    <w:p>
      <w:r>
        <w:t xml:space="preserve"/>
      </w:r>
    </w:p>
    <w:p>
      <w:r>
        <w:t>「……計算外のノイズどもが！」</w:t>
      </w:r>
    </w:p>
    <w:p>
      <w:r>
        <w:t>黒須は即座に攻撃目標を切り替え、トラックへ向けて無数の消去パケット（光弾）を乱れ撃つ。</w:t>
      </w:r>
    </w:p>
    <w:p>
      <w:r>
        <w:t>だが、鈴のトラックの挙動は、システムの手先の理解を完全に超えていた。</w:t>
      </w:r>
    </w:p>
    <w:p>
      <w:r>
        <w:t xml:space="preserve"/>
      </w:r>
    </w:p>
    <w:p>
      <w:r>
        <w:t>「残像（パケットコピー）だぽん！」</w:t>
      </w:r>
    </w:p>
    <w:p>
      <w:r>
        <w:t>直撃するはずだった光弾がトラックをすり抜ける。トラックは三台に増殖し、それぞれがバラバラの軌道で瓦礫を避ける。</w:t>
      </w:r>
    </w:p>
    <w:p>
      <w:r>
        <w:t>さらに追撃しようとした黒須の目の前で、今度はトラックがミニカーのように極小サイズ（データ圧縮）に縮み上がり、瓦礫の隙間を軽快に駆け抜けていった。</w:t>
      </w:r>
    </w:p>
    <w:p>
      <w:r>
        <w:t xml:space="preserve"/>
      </w:r>
    </w:p>
    <w:p>
      <w:r>
        <w:t>「バカな……！ いかなる不正なルーチンを走らせればこんな……！？」</w:t>
      </w:r>
    </w:p>
    <w:p>
      <w:r>
        <w:t>驚愕する黒須の横を、元のサイズ（解凍）に戻ったトラックが猛スピードで通過する。</w:t>
      </w:r>
    </w:p>
    <w:p>
      <w:r>
        <w:t xml:space="preserve"/>
      </w:r>
    </w:p>
    <w:p>
      <w:r>
        <w:t>その瞬間。</w:t>
      </w:r>
    </w:p>
    <w:p>
      <w:r>
        <w:t>トラックの開け放たれた窓から、大音量のカーオーディオのノイズが漏れ聞こえた。</w:t>
      </w:r>
    </w:p>
    <w:p>
      <w:r>
        <w:t>ザーザーという砂嵐に混じって聴こえる、微かな音楽。</w:t>
      </w:r>
    </w:p>
    <w:p>
      <w:r>
        <w:t xml:space="preserve"/>
      </w:r>
    </w:p>
    <w:p>
      <w:r>
        <w:t>——それは、黒須が密かにインカムから受信し続けている「古い人間の女性の歌声」パケットの波長と、完全に一致していた。</w:t>
      </w:r>
    </w:p>
    <w:p>
      <w:r>
        <w:t xml:space="preserve"/>
      </w:r>
    </w:p>
    <w:p>
      <w:r>
        <w:t>「な……ッ！？」</w:t>
      </w:r>
    </w:p>
    <w:p>
      <w:r>
        <w:t>完全に意表を突かれた黒須の処理機構が、緻密な矛盾を起こし、一瞬だけフリーズする。</w:t>
      </w:r>
    </w:p>
    <w:p>
      <w:r>
        <w:t>システムの末端を狂わせる通常のノイズ攻撃（ジャミング）のつもりで流した音楽が、偶然にも、黒須が隠し持っていた『ただ一つのノイズ』と完全に波長同調（ハウリング）を起こしたのだ。</w:t>
      </w:r>
    </w:p>
    <w:p>
      <w:r>
        <w:t xml:space="preserve"/>
      </w:r>
    </w:p>
    <w:p>
      <w:r>
        <w:t>「ビンゴ！」</w:t>
      </w:r>
    </w:p>
    <w:p>
      <w:r>
        <w:t>そのシステム的な硬直（ラグ）を、テツの野性の勘は逃さなかった。</w:t>
      </w:r>
    </w:p>
    <w:p>
      <w:r>
        <w:t>旧式ウインチが火花を散らして巻き上げられ、完全に意識を失いノイズ化しかけていた土屋が、乱暴にトラックの荷台へと引きずり込まれる。</w:t>
      </w:r>
    </w:p>
    <w:p>
      <w:r>
        <w:t xml:space="preserve"/>
      </w:r>
    </w:p>
    <w:p>
      <w:r>
        <w:t>すぐに鈴のチューニング（調整）が車体全体に走る。</w:t>
      </w:r>
    </w:p>
    <w:p>
      <w:r>
        <w:t xml:space="preserve"/>
      </w:r>
    </w:p>
    <w:p>
      <w:r>
        <w:t>「回収完了！ トンズラすんぞ鈴！」</w:t>
      </w:r>
    </w:p>
    <w:p>
      <w:r>
        <w:t>「任せるぽん！ シートベルト、無いけどしっかり掴まるぽん！」</w:t>
      </w:r>
    </w:p>
    <w:p>
      <w:r>
        <w:t>鈴ちゃんがアクセルを床まで踏み抜く。</w:t>
      </w:r>
    </w:p>
    <w:p>
      <w:r>
        <w:t>黄色いトラックは情報レイヤーの「床（ポリゴン）」にタイヤを沈み込ませると、そのまま潜水艦のようにドップリと地面を透過し、システムの監視網のはるか底へと完全に姿を消した。</w:t>
      </w:r>
    </w:p>
    <w:p>
      <w:r>
        <w:t xml:space="preserve"/>
      </w:r>
    </w:p>
    <w:p>
      <w:r>
        <w:t>機能不全から回復した黒須がデバイスを構え直した時、そこにはタイヤが削ったジャンクデータの残骸と、消え入りそうなノイズの歌声だけが残されていた。</w:t>
      </w:r>
    </w:p>
    <w:p>
      <w:r>
        <w:t xml:space="preserve"/>
      </w:r>
    </w:p>
    <w:p>
      <w:r>
        <w:t>「……理解、不能……」</w:t>
      </w:r>
    </w:p>
    <w:p>
      <w:r>
        <w:t>黒須は引きずる左足を忌々しげに見下ろし、深く、機械的なため息をついた。</w:t>
      </w:r>
    </w:p>
    <w:p>
      <w:r>
        <w:t xml:space="preserve"/>
      </w:r>
    </w:p>
    <w:p>
      <w:r>
        <w:t>第29話：鬼之河アンダーグラウンド</w:t>
      </w:r>
    </w:p>
    <w:p>
      <w:r>
        <w:t xml:space="preserve"/>
      </w:r>
    </w:p>
    <w:p>
      <w:r>
        <w:t>暗闇への凄まじい落下感覚がようやく収まると、そこは黄色いトラックの荷台だった。</w:t>
      </w:r>
    </w:p>
    <w:p>
      <w:r>
        <w:t>あたりは暗いというよりも灰色だ。視界の端々がちらついている。</w:t>
      </w:r>
    </w:p>
    <w:p>
      <w:r>
        <w:t>俺の体も、まだ完全には安定していないようだ。</w:t>
      </w:r>
    </w:p>
    <w:p>
      <w:r>
        <w:t xml:space="preserve"/>
      </w:r>
    </w:p>
    <w:p>
      <w:r>
        <w:t>「……」</w:t>
      </w:r>
    </w:p>
    <w:p>
      <w:r>
        <w:t>言葉も思考も安定しない。あまりにもいろんなことがあり過ぎた。</w:t>
      </w:r>
    </w:p>
    <w:p>
      <w:r>
        <w:t>俺は心地よいロードノイズを感じながらまた目を閉じた。</w:t>
      </w:r>
    </w:p>
    <w:p>
      <w:r>
        <w:t xml:space="preserve"/>
      </w:r>
    </w:p>
    <w:p>
      <w:r>
        <w:t>テツ「おい、起きろよ」</w:t>
      </w:r>
    </w:p>
    <w:p>
      <w:r>
        <w:t xml:space="preserve"/>
      </w:r>
    </w:p>
    <w:p>
      <w:r>
        <w:t>どれくらい時間が経っただろうか。俺は重たい瞼をこじ開ける。</w:t>
      </w:r>
    </w:p>
    <w:p>
      <w:r>
        <w:t>周囲には重たい鉄の匂いと、絶え間なく鳴り響く蒸気管のヒスノイズが立ち込めていた。</w:t>
      </w:r>
    </w:p>
    <w:p>
      <w:r>
        <w:t>目を覚ました俺の視界に飛び込んできたのは、見慣れた新宿のオフィス街でもなく高速道路でもない、どこまでも続く巨大な廃ホテル群だった。空はなく、頭上には鈍く光る無数のパイプラインが張り巡らされている。</w:t>
      </w:r>
    </w:p>
    <w:p>
      <w:r>
        <w:t xml:space="preserve"/>
      </w:r>
    </w:p>
    <w:p>
      <w:r>
        <w:t>「目が覚めたか、土屋」</w:t>
      </w:r>
    </w:p>
    <w:p>
      <w:r>
        <w:t xml:space="preserve"/>
      </w:r>
    </w:p>
    <w:p>
      <w:r>
        <w:t>テツの声だ。体を起こすと、そこには雑多な配線と真鍮のパイプで構築された奇妙なコロニーが広がっていた。行き交う人々は皆、どこか輪郭がブレており、ホログラムのように風景の奥に沈んでいるようにも見えた。</w:t>
      </w:r>
    </w:p>
    <w:p>
      <w:r>
        <w:t>ここが、システムからはじき出された者たちが隠れ住む場所。「鬼之河（※1）エリア」と呼ばれる裏の世界（バックエンド（※2））だった。</w:t>
      </w:r>
    </w:p>
    <w:p>
      <w:r>
        <w:t xml:space="preserve"/>
      </w:r>
    </w:p>
    <w:p>
      <w:r>
        <w:t>「ようこそ、世界のゴミ捨て場へ」</w:t>
      </w:r>
    </w:p>
    <w:p>
      <w:r>
        <w:t>テツは真鍮のマグカップを差し出しながら、皮肉っぽく笑った。</w:t>
      </w:r>
    </w:p>
    <w:p>
      <w:r>
        <w:t>夜通し車を走らせてここに付けてくれたとのことだ。感謝しなければならない。</w:t>
      </w:r>
    </w:p>
    <w:p>
      <w:r>
        <w:t xml:space="preserve"/>
      </w:r>
    </w:p>
    <w:p>
      <w:r>
        <w:t>俺は受け取った熱いコーヒー（のような黒い液体）をすすりながら、周囲を見渡した。</w:t>
      </w:r>
    </w:p>
    <w:p>
      <w:r>
        <w:t>廃墟に身を寄せるノイズたちは、それぞれが奇妙なガジェットを身につけ、何らかの作業に没頭している。世界から「消去」されたとばかり思っていたが、彼らは確かにここでコミュニティを築き、生きている。</w:t>
      </w:r>
    </w:p>
    <w:p>
      <w:r>
        <w:t xml:space="preserve"/>
      </w:r>
    </w:p>
    <w:p>
      <w:r>
        <w:t>「……おかしいと思わないか？」</w:t>
      </w:r>
    </w:p>
    <w:p>
      <w:r>
        <w:t>「あん？」</w:t>
      </w:r>
    </w:p>
    <w:p>
      <w:r>
        <w:t>「システムは『ノイズ』を徹底的に排除するはずだ。なのに、これだけの人間が生き延びて、こんな街を作っている。……なぜ、この場所はシステムに完全に消去されないんだ？」</w:t>
      </w:r>
    </w:p>
    <w:p>
      <w:r>
        <w:t xml:space="preserve"/>
      </w:r>
    </w:p>
    <w:p>
      <w:r>
        <w:t>「システムがここを活かしてやってるわけじゃねえよ。俺たちが『見つからねえように』泥水すすって生きてるだけだ」</w:t>
      </w:r>
    </w:p>
    <w:p>
      <w:r>
        <w:t>テツは手元のマグカップを揺らした。</w:t>
      </w:r>
    </w:p>
    <w:p>
      <w:r>
        <w:t>「表の都市開発から見捨てられた、物理的な旧時代の遺物（廃墟）さ。インフラの残骸を使えるのは便利だが、システムに検知されりゃ終わりだ。だから俺たちは、プロトコル（法）の網の目を縫って、バレるたびに場所を転々としながらここまで来た。……この場所も、もう2、30年は保ってるがな。いわば『忘れられたデータベース』ってやつだ」</w:t>
      </w:r>
    </w:p>
    <w:p>
      <w:r>
        <w:t xml:space="preserve"/>
      </w:r>
    </w:p>
    <w:p>
      <w:r>
        <w:t>テツの説明を聞きながら、俺は自分の腕を見た。スマートウォッチはもうない。だが、俺自身の体が透明になったり消えかけたりすることはなく、ここでは安定した形で保たれていた。裏世界では、マニュアルチューンは必要ないということか。</w:t>
      </w:r>
    </w:p>
    <w:p>
      <w:r>
        <w:t xml:space="preserve"/>
      </w:r>
    </w:p>
    <w:p>
      <w:r>
        <w:t>「だが、いつまでもここに引き篭もっていられるわけじゃねえ。この『ゴミ箱』も、システムが本気でクリーンアップ（大チューニング）を始めりゃ、俺たちごと完全に消し飛ぶ」</w:t>
      </w:r>
    </w:p>
    <w:p>
      <w:r>
        <w:t>「……」</w:t>
      </w:r>
    </w:p>
    <w:p>
      <w:r>
        <w:t>「それに、最近どうも表のパラメーターがおかしい。うちの連中が廃棄回線から拾ったログ（パケット）を解析したんだが……お前を追ってきたヤツラ、どうやらシステム全体のリソースを再配置して、特大の大掃除を準備してる形跡がある」</w:t>
      </w:r>
    </w:p>
    <w:p>
      <w:r>
        <w:t xml:space="preserve"/>
      </w:r>
    </w:p>
    <w:p>
      <w:r>
        <w:t>テツたちのような「ノイズ」は、ただ身を隠しているわけではない。地下にいながら表のシステムの通信を傍受し、生存のためのハッキングを行っているということだ。</w:t>
      </w:r>
    </w:p>
    <w:p>
      <w:r>
        <w:t>彼の言葉に、俺はきっと情けない顔をしていたはずだ。</w:t>
      </w:r>
    </w:p>
    <w:p>
      <w:r>
        <w:t>天宮の顔が浮かんだ。彼女は今、俺のいない表の世界でどうしているだろうか。システムの管理下で、少しずつ感情を奪われながら、冷たい歯車として組み込まれていくのか？</w:t>
      </w:r>
    </w:p>
    <w:p>
      <w:r>
        <w:t xml:space="preserve"/>
      </w:r>
    </w:p>
    <w:p>
      <w:r>
        <w:t>「……テツ。俺はここから出たい。いや、出なきゃならない」</w:t>
      </w:r>
    </w:p>
    <w:p>
      <w:r>
        <w:t>俺が言うと、テツはニヤリと笑った。</w:t>
      </w:r>
    </w:p>
    <w:p>
      <w:r>
        <w:t xml:space="preserve"/>
      </w:r>
    </w:p>
    <w:p>
      <w:r>
        <w:t>「来たばっかりなのに忙しいヤツだな。でも、そう言うと思って、お前に会わせたい奴を用意しておいたぜ」</w:t>
      </w:r>
    </w:p>
    <w:p>
      <w:r>
        <w:t>【用語解説】</w:t>
      </w:r>
    </w:p>
    <w:p>
      <w:r>
        <w:t>※1 鬼之河（きのかわ）： 表の世界のシステムから弾き出され、フェーズアウトして落下したノイズたちが隠れ住んでいる裏の世界（アンダーグラウンド）。スチームパンクとサイバーパンクが混在し、巨大な蒸気管やタービンが稼働しているバグの集積地のような場所。  </w:t>
      </w:r>
    </w:p>
    <w:p>
      <w:r>
        <w:t>※2 バックエンド / データベース： ユーザーからは見えない「裏側の仕組み」。サーバーの中でデータを保存・計算・整理している見えない工場のようなもの。</w:t>
      </w:r>
    </w:p>
    <w:p>
      <w:r>
        <w:br w:type="page"/>
      </w:r>
    </w:p>
    <w:p>
      <w:r>
        <w:t>第30話：泥水と蒸気タービン - あるプログラマの覚醒</w:t>
      </w:r>
    </w:p>
    <w:p>
      <w:r>
        <w:t xml:space="preserve"/>
      </w:r>
    </w:p>
    <w:p>
      <w:r>
        <w:t>（※本話は小林 悠太の視点）</w:t>
      </w:r>
    </w:p>
    <w:p>
      <w:r>
        <w:t xml:space="preserve"/>
      </w:r>
    </w:p>
    <w:p>
      <w:r>
        <w:t>気がつくと、俺は灰色に濁った泥水と瓦礫の山の中で震えていた。</w:t>
      </w:r>
    </w:p>
    <w:p>
      <w:r>
        <w:t>周囲には、見たこともない無数の配管や歯車が果てしなく散乱している。</w:t>
      </w:r>
    </w:p>
    <w:p>
      <w:r>
        <w:t xml:space="preserve"/>
      </w:r>
    </w:p>
    <w:p>
      <w:r>
        <w:t>『あ～お前、まだ体が消えかかってる。ここらの適当なジャンクで、一定の間隔で人間が認知できる波を送るものを作れ。それを俺達はアンカー（錨）と呼んでる』</w:t>
      </w:r>
    </w:p>
    <w:p>
      <w:r>
        <w:t xml:space="preserve"/>
      </w:r>
    </w:p>
    <w:p>
      <w:r>
        <w:t>気を失う直前に聞いた、作業着の男のぶっきらぼうな声。</w:t>
      </w:r>
    </w:p>
    <w:p>
      <w:r>
        <w:t>そして俺は今、この無数の配管や歯車が散乱する地下コロニー（鬼之河）の一角に、たった一人で放り出されていた。</w:t>
      </w:r>
    </w:p>
    <w:p>
      <w:r>
        <w:t xml:space="preserve"/>
      </w:r>
    </w:p>
    <w:p>
      <w:r>
        <w:t>「なんだよそれ……ふざけんな！」</w:t>
      </w:r>
    </w:p>
    <w:p>
      <w:r>
        <w:t>這いつくばりながら、ジャンクの山をかき分ける。</w:t>
      </w:r>
    </w:p>
    <w:p>
      <w:r>
        <w:t>俺自身の右手の指先は、古いブラウン管テレビの砂嵐（ノイズ）のようにチカチカと点滅し、空間から溶けて消えかかっている。</w:t>
      </w:r>
    </w:p>
    <w:p>
      <w:r>
        <w:t xml:space="preserve"/>
      </w:r>
    </w:p>
    <w:p>
      <w:r>
        <w:t>（俺の存在が消えかかっている！？）</w:t>
      </w:r>
    </w:p>
    <w:p>
      <w:r>
        <w:t xml:space="preserve"/>
      </w:r>
    </w:p>
    <w:p>
      <w:r>
        <w:t>全身の血の気が引き、歯の根が合わなくなる。</w:t>
      </w:r>
    </w:p>
    <w:p>
      <w:r>
        <w:t>俺はただのシステムエンジニアだ。少し小器用に綺麗なコードを書けるだけの、現代の平和なエンジニアだぞ。こんなわけのわからない物理的なバグ空間で、サバイバルなんてできるわけがない。</w:t>
      </w:r>
    </w:p>
    <w:p>
      <w:r>
        <w:t xml:space="preserve"/>
      </w:r>
    </w:p>
    <w:p>
      <w:r>
        <w:t>巨大な蒸気タービンや謎の計器盤を前に、俺は絶望して叫んだ。</w:t>
      </w:r>
    </w:p>
    <w:p>
      <w:r>
        <w:t>「仕様書もAPIもねぇじゃねえか！！ なんだよこれ、どうやってアクセスすればいいんだよ！！」</w:t>
      </w:r>
    </w:p>
    <w:p>
      <w:r>
        <w:t xml:space="preserve"/>
      </w:r>
    </w:p>
    <w:p>
      <w:r>
        <w:t>怒りと恐怖で、目に付いた錆びた配電盤を蹴り飛ばした。</w:t>
      </w:r>
    </w:p>
    <w:p>
      <w:r>
        <w:t>その時、崩れ落ちた鉄板の裏に、かすれた油性マジックで書かれた汚い字の「メモ書き（付箋）」が何枚も貼られているのに気がついた。</w:t>
      </w:r>
    </w:p>
    <w:p>
      <w:r>
        <w:t xml:space="preserve"/>
      </w:r>
    </w:p>
    <w:p>
      <w:r>
        <w:t>『※このデカい電球（真空管）はただのスイッチだ。熱を持てばONになる（要15V）』</w:t>
      </w:r>
    </w:p>
    <w:p>
      <w:r>
        <w:t>『※右の歯車の回転数がクロック。バルブBを締めてノイズを絞れ』</w:t>
      </w:r>
    </w:p>
    <w:p>
      <w:r>
        <w:t>『※銅線を直接繋げば、ただのONとOFF（0と1）の信号になる。感電に気をつけろ（笑）』</w:t>
      </w:r>
    </w:p>
    <w:p>
      <w:r>
        <w:t xml:space="preserve"/>
      </w:r>
    </w:p>
    <w:p>
      <w:r>
        <w:t>「……なんだ、これ」</w:t>
      </w:r>
    </w:p>
    <w:p>
      <w:r>
        <w:t xml:space="preserve"/>
      </w:r>
    </w:p>
    <w:p>
      <w:r>
        <w:t>さっきの男が、かつて暇つぶしか備忘録代わりに書き残したのだろう。ハードウェアの知識など微塵もない俺には、この巨大な蒸気タービンを自力で起動させることなど100年経っても不可能だ。</w:t>
      </w:r>
    </w:p>
    <w:p>
      <w:r>
        <w:t>だが、この「誰かのメモ」は違った。</w:t>
      </w:r>
    </w:p>
    <w:p>
      <w:r>
        <w:t xml:space="preserve"/>
      </w:r>
    </w:p>
    <w:p>
      <w:r>
        <w:t>『真空管はスイッチ』『銅線を繋げば0と1の信号』。</w:t>
      </w:r>
    </w:p>
    <w:p>
      <w:r>
        <w:t>——これはただの巨大な鉄クズ（物理現象）を、プログラムに向けた『デジタル入出力（I/O）』として再定義して見せているのだ。</w:t>
      </w:r>
    </w:p>
    <w:p>
      <w:r>
        <w:t>その言葉の意味なら、俺にもはっきりと理解できる。</w:t>
      </w:r>
    </w:p>
    <w:p>
      <w:r>
        <w:t xml:space="preserve"/>
      </w:r>
    </w:p>
    <w:p>
      <w:r>
        <w:t>「なんだよ……親切に『アナログのAPI仕様書』が書いてあるじゃねえか。このバカでかいガラクタを全部プログラムで制御してみせろってか。これ書いた奴、頭のネジが吹っ飛んでる最高の変態だろ！」</w:t>
      </w:r>
    </w:p>
    <w:p>
      <w:r>
        <w:t xml:space="preserve"/>
      </w:r>
    </w:p>
    <w:p>
      <w:r>
        <w:t>ハードウェア（バックエンド）の仕様さえ分かれば、なんとかなるかもしれない。</w:t>
      </w:r>
    </w:p>
    <w:p>
      <w:r>
        <w:t>俺は這いずり回ってジャンク山の中から、ひび割れた基板むき出しの古いノートPC（おそらくRaspberry Piのようなシングルボードのポンコツ）を拾い上げた。</w:t>
      </w:r>
    </w:p>
    <w:p>
      <w:r>
        <w:t xml:space="preserve"/>
      </w:r>
    </w:p>
    <w:p>
      <w:r>
        <w:t>タービンの微細な回転制御？ 真空管の電圧調整？ そんな機械工学の小難しい仕組みなんて、モダンな環境でしか育っていない俺に分かるわけがない。</w:t>
      </w:r>
    </w:p>
    <w:p>
      <w:r>
        <w:t>……なら、俺の得意なやり方（ソフトウェア）でゴリ押してやるか・・・</w:t>
      </w:r>
    </w:p>
    <w:p>
      <w:r>
        <w:t xml:space="preserve"/>
      </w:r>
    </w:p>
    <w:p>
      <w:r>
        <w:t>「繋がれ、繋がれ！！」</w:t>
      </w:r>
    </w:p>
    <w:p>
      <w:r>
        <w:t xml:space="preserve"/>
      </w:r>
    </w:p>
    <w:p>
      <w:r>
        <w:t>俺は火傷で手の皮が剥けるのも構わず、メモ書きの通りに太い銅線を歯で食いちぎってタービンの真空管端子に巻きつけ、それをノートPCの剥き出しのGPIO（汎用入出力）ピンへ強引に直結した。</w:t>
      </w:r>
    </w:p>
    <w:p>
      <w:r>
        <w:t>途端に、PCの画面にデタラメな速度のパルスのログが濁流のように流れ込み、バッテリーが異常発熱を始める。タービンの緻密な制御なんてしていない。ただバルブを全開にして全力で暴走（フル回転）させているからだ。</w:t>
      </w:r>
    </w:p>
    <w:p>
      <w:r>
        <w:t xml:space="preserve"/>
      </w:r>
    </w:p>
    <w:p>
      <w:r>
        <w:t>俺は煤と油で真っ黒になった指で、ひび割れたキーボードを物理的に叩き割るような勢いで叩き始めた。</w:t>
      </w:r>
    </w:p>
    <w:p>
      <w:r>
        <w:t xml:space="preserve"/>
      </w:r>
    </w:p>
    <w:p>
      <w:r>
        <w:t>（タービンからの入力パルスが早すぎる……なら、ソフトウェア側で受けた信号を『間引き（ドロップ）』すればいい！ 130回に1回だけパルスを拾って、残りの何万という入力端子からのログは全部 /dev/null（ゴミ箱）へぶち込んでやる！！）</w:t>
      </w:r>
    </w:p>
    <w:p>
      <w:r>
        <w:t xml:space="preserve"/>
      </w:r>
    </w:p>
    <w:p>
      <w:r>
        <w:t>それは、インフラ側の異常を、ソフトウェア側（クソコード）の力技で強引にねじ伏せるという、IT屋特有の普通は間違ったアプローチだった。</w:t>
      </w:r>
    </w:p>
    <w:p>
      <w:r>
        <w:t>熱暴走でショートしかけるPCに、ジャンク山から見つけた冷却水（ただの泥水）を頭からぶっかけながら、俺は徹夜で何千行というスクリプトを書き殴った。</w:t>
      </w:r>
    </w:p>
    <w:p>
      <w:r>
        <w:t xml:space="preserve"/>
      </w:r>
    </w:p>
    <w:p>
      <w:r>
        <w:t>「動け……動けよォオオオッ！！」</w:t>
      </w:r>
    </w:p>
    <w:p>
      <w:r>
        <w:t xml:space="preserve"/>
      </w:r>
    </w:p>
    <w:p>
      <w:r>
        <w:t>ガァァァンッ！！！</w:t>
      </w:r>
    </w:p>
    <w:p>
      <w:r>
        <w:t xml:space="preserve"/>
      </w:r>
    </w:p>
    <w:p>
      <w:r>
        <w:t>翌朝。蒸気タービンの腹の底に響くような轟音が、寸分違わぬ『BPM130』の完全な周期で空間のフェーズ（膜）を叩いた。</w:t>
      </w:r>
    </w:p>
    <w:p>
      <w:r>
        <w:t>俺の足元から、かき消えかけていた輪郭のノイズがスッと消え、確固たる『存在』として物理法則が安定する。</w:t>
      </w:r>
    </w:p>
    <w:p>
      <w:r>
        <w:t xml:space="preserve"/>
      </w:r>
    </w:p>
    <w:p>
      <w:r>
        <w:t>「はは……あははははっ！ 動いた……！ ざまあみろ！！」</w:t>
      </w:r>
    </w:p>
    <w:p>
      <w:r>
        <w:t xml:space="preserve"/>
      </w:r>
    </w:p>
    <w:p>
      <w:r>
        <w:t>俺は火傷と煤でドロドロになった顔を引き攣らせて、狂ったように笑い声を上げた。</w:t>
      </w:r>
    </w:p>
    <w:p>
      <w:r>
        <w:t xml:space="preserve"/>
      </w:r>
    </w:p>
    <w:p>
      <w:r>
        <w:t>「……おいおい」</w:t>
      </w:r>
    </w:p>
    <w:p>
      <w:r>
        <w:t>その時、背後からあきれたような低い声が降ってきた。</w:t>
      </w:r>
    </w:p>
    <w:p>
      <w:r>
        <w:t>振り返ると、あの分厚い作業着の男（テツ）が、コーヒーカップを片手に、俺と暴走するタービンPCを交互に見比べて呆気に取られていた。</w:t>
      </w:r>
    </w:p>
    <w:p>
      <w:r>
        <w:t xml:space="preserve"/>
      </w:r>
    </w:p>
    <w:p>
      <w:r>
        <w:t>「お前……ここに何十年も前に俺が暇つぶしで書いた落書き（メモ）を見て、たった一人で配線を繋いで『錨（アンカー）』を組み上げやがったのか？」</w:t>
      </w:r>
    </w:p>
    <w:p>
      <w:r>
        <w:t xml:space="preserve"/>
      </w:r>
    </w:p>
    <w:p>
      <w:r>
        <w:t>俺は、その男に向けて中指を立てて満面の笑みを作った。</w:t>
      </w:r>
    </w:p>
    <w:p>
      <w:r>
        <w:t>「ああ。世界一泥臭い、俺だけのクソコードだよ」</w:t>
      </w:r>
    </w:p>
    <w:p>
      <w:r>
        <w:t xml:space="preserve"/>
      </w:r>
    </w:p>
    <w:p>
      <w:r>
        <w:t>男は少しだけ目を見張ると、くわえタバコを揺らしてニヤリと笑った。</w:t>
      </w:r>
    </w:p>
    <w:p>
      <w:r>
        <w:t>「はー思ったよりもイカれたIT屋だな。気に入ったぜ」</w:t>
      </w:r>
    </w:p>
    <w:p>
      <w:r>
        <w:t xml:space="preserve"/>
      </w:r>
    </w:p>
    <w:p>
      <w:r>
        <w:t>いつか、社長がここへ来るその日まで。俺はこの泥水の中で生き延びてやる。</w:t>
      </w:r>
    </w:p>
    <w:p>
      <w:r>
        <w:t xml:space="preserve"/>
      </w:r>
    </w:p>
    <w:p>
      <w:r>
        <w:t>第31話：再会と覚醒のアプリ</w:t>
      </w:r>
    </w:p>
    <w:p>
      <w:r>
        <w:t xml:space="preserve"/>
      </w:r>
    </w:p>
    <w:p>
      <w:r>
        <w:t>テツに連れられて奥の作業スペースへ行くと、そこには聞き覚えのある声が響いていた。</w:t>
      </w:r>
    </w:p>
    <w:p>
      <w:r>
        <w:t xml:space="preserve"/>
      </w:r>
    </w:p>
    <w:p>
      <w:r>
        <w:t>「あれ！？ 社長じゃないですか！！」</w:t>
      </w:r>
    </w:p>
    <w:p>
      <w:r>
        <w:t xml:space="preserve"/>
      </w:r>
    </w:p>
    <w:p>
      <w:r>
        <w:t>真っ黒に煤けた顔で笑いながらこちらに駆け寄ってくる男。</w:t>
      </w:r>
    </w:p>
    <w:p>
      <w:r>
        <w:t>「小林？」</w:t>
      </w:r>
    </w:p>
    <w:p>
      <w:r>
        <w:t>間違いない。あの時、アプリを起動できない場所（カフェ）に立ち寄ったせいで、あっけなく消去されたはずのプログラマ、小林悠太がそこにいた。</w:t>
      </w:r>
    </w:p>
    <w:p>
      <w:r>
        <w:t>こんな裏の世界でしぶとく生き延びていたのかよ……。</w:t>
      </w:r>
    </w:p>
    <w:p>
      <w:r>
        <w:t xml:space="preserve"/>
      </w:r>
    </w:p>
    <w:p>
      <w:r>
        <w:t>俺が呆気にとられていると、横で見ていたテツが納得したように小さく笑った。</w:t>
      </w:r>
    </w:p>
    <w:p>
      <w:r>
        <w:t>「なんだ、お前ら知り合いだったのか。こっち（裏）にはまともなIT屋がいねえからコイツは俺が目をかけて拾ってやった有望株なんだよ。</w:t>
      </w:r>
    </w:p>
    <w:p>
      <w:r>
        <w:t>……あのアプリを作ったヤツの部下だったってんなら、俺がシステムから拾い上げる直前まで、消去（フォーマット）されずにギリギリで堪えてたのにも納得だぜ」</w:t>
      </w:r>
    </w:p>
    <w:p>
      <w:r>
        <w:t xml:space="preserve"/>
      </w:r>
    </w:p>
    <w:p>
      <w:r>
        <w:t>目の前まで駆け寄ってきた彼は、改めて俺の顔をまじまじと見つめると、堰を切ったように泣き笑いのような表情を浮かべた。</w:t>
      </w:r>
    </w:p>
    <w:p>
      <w:r>
        <w:t>「社長……！ よかった、社長もこっちに来たんですね……！ 俺、俺……ッ」</w:t>
      </w:r>
    </w:p>
    <w:p>
      <w:r>
        <w:t xml:space="preserve"/>
      </w:r>
    </w:p>
    <w:p>
      <w:r>
        <w:t>小林の目には、かつての少し頼りない部下の面影はなく、サバイバルを生き抜いたエンジニア特有の鋭い光が宿っていた。</w:t>
      </w:r>
    </w:p>
    <w:p>
      <w:r>
        <w:t>「こっち側（裏世界）に落ちた直後は、自分の体がノイズみたいにブレて消えそうになって……死ぬかと思いましたよ。でも、すぐに気づいたんです。ここの物理法則、表の世界よりずっと『ガバガバ』だってことにね」</w:t>
      </w:r>
    </w:p>
    <w:p>
      <w:r>
        <w:t xml:space="preserve"/>
      </w:r>
    </w:p>
    <w:p>
      <w:r>
        <w:t>そう言いながら彼が誇らしげに差した先には、廃材のモーターと巨大な蒸気タービンを組み合わせて、自家発電で複数のPCを並列駆動させるトンデモないシステムが構築されていた。</w:t>
      </w:r>
    </w:p>
    <w:p>
      <w:r>
        <w:t>「だから俺、そのバグを利用して強引に物理演算をローカルで回し続けるスクリプトを組んだんです。ほら、見てくださいよこのタービン」</w:t>
      </w:r>
    </w:p>
    <w:p>
      <w:r>
        <w:t xml:space="preserve"/>
      </w:r>
    </w:p>
    <w:p>
      <w:r>
        <w:t>小林が楽しげにキーボードを叩いて配管の蒸気を調整すると、重厚な金属音が地下全体を安定したリズムで揺らした。</w:t>
      </w:r>
    </w:p>
    <w:p>
      <w:r>
        <w:t>「タービンの回転数（BPM）を物理的に130で固定してフェーズの膜に共鳴させると、なぜか表側のWi-Fiの微弱な電波を拾えるんです。この環境、クソみたいに理不尽ですけど……エンジニアとしては最高の『ハックしがい』がありますよ！ ハハッ！」</w:t>
      </w:r>
    </w:p>
    <w:p>
      <w:r>
        <w:t>確かに、タービンの振動がピークに達した瞬間、周囲の空間を漂うノイズたちの輪郭がノイズキャンセリングを通したように明瞭になっていた。</w:t>
      </w:r>
    </w:p>
    <w:p>
      <w:r>
        <w:t xml:space="preserve"/>
      </w:r>
    </w:p>
    <w:p>
      <w:r>
        <w:t>ただのコメディリリーフのように見えて、その裏には「理不尽なシステムに適応して生き延びる」という極限状態の生存本能と、エンジニアとしての純粋な知的好奇心があったのだ。たくましく変貌を遂げたかつての部下の姿に、俺は胸が熱苦しくなるのを感じた。</w:t>
      </w:r>
    </w:p>
    <w:p>
      <w:r>
        <w:t xml:space="preserve"/>
      </w:r>
    </w:p>
    <w:p>
      <w:r>
        <w:t>第32話：爆走の黄色いトラックと、ノイズの血統</w:t>
      </w:r>
    </w:p>
    <w:p>
      <w:r>
        <w:t xml:space="preserve"/>
      </w:r>
    </w:p>
    <w:p>
      <w:r>
        <w:t>（※本話は土屋 創一の視点）</w:t>
      </w:r>
    </w:p>
    <w:p>
      <w:r>
        <w:t xml:space="preserve"/>
      </w:r>
    </w:p>
    <w:p>
      <w:r>
        <w:t>「ひ、ひひいいいぃぃっ！？」</w:t>
      </w:r>
    </w:p>
    <w:p>
      <w:r>
        <w:t>「うおおおおおっ、揺れる！ 揺れるって！」</w:t>
      </w:r>
    </w:p>
    <w:p>
      <w:r>
        <w:t xml:space="preserve"/>
      </w:r>
    </w:p>
    <w:p>
      <w:r>
        <w:t>視界の端から端まで、険しい鬼之河の山道から続く廃れた高速道路が窓をかすめていく。</w:t>
      </w:r>
    </w:p>
    <w:p>
      <w:r>
        <w:t>ここは生物が一切存在せず、表の街並みから数ピクセルだけ『ズレた』ような裏の世界。</w:t>
      </w:r>
    </w:p>
    <w:p>
      <w:r>
        <w:t>俺と小林は、黄色い軽トラックの荷台で、積まれたジャンク品の山に必死にしがみついていた。</w:t>
      </w:r>
    </w:p>
    <w:p>
      <w:r>
        <w:t>信じられないスピードで無人の高速道路を駆け下りたこのトラックは、そのまま『今壱市（いまいちし）』の市街地へと爆走でなだれ込み、カーブのたびにケツを激しく振り回している。</w:t>
      </w:r>
    </w:p>
    <w:p>
      <w:r>
        <w:t xml:space="preserve"/>
      </w:r>
    </w:p>
    <w:p>
      <w:r>
        <w:t>『ギャアアアアアアンッ！！』</w:t>
      </w:r>
    </w:p>
    <w:p>
      <w:r>
        <w:t xml:space="preserve"/>
      </w:r>
    </w:p>
    <w:p>
      <w:r>
        <w:t>すり減ったタイヤが鳴らすけたたましいスキール音。もはや運転ではなく、ただの連続した横滑り（ドリフト）だ。</w:t>
      </w:r>
    </w:p>
    <w:p>
      <w:r>
        <w:t xml:space="preserve"/>
      </w:r>
    </w:p>
    <w:p>
      <w:r>
        <w:t>「ヒャッハー！ 最高だぽん！ 誰もいない『今壱（いまいち）交差点』は私の庭だぽん！！」</w:t>
      </w:r>
    </w:p>
    <w:p>
      <w:r>
        <w:t xml:space="preserve"/>
      </w:r>
    </w:p>
    <w:p>
      <w:r>
        <w:t>運転席の窓から、楽しげな、しかしいささか怪しい日本語の歓声が聞こえてくる。</w:t>
      </w:r>
    </w:p>
    <w:p>
      <w:r>
        <w:t>運転しているのは、テツの仲間だという鈴（リン）という少女だ。</w:t>
      </w:r>
    </w:p>
    <w:p>
      <w:r>
        <w:t>超小柄な体格で、目深に被ったキャップと分厚い丸眼鏡。ハンドルを握る手は華奢そのものなのに、クラッチの踏み替えとシフトチェンジの速さだけは異常に洗練——いや、ただガチャガチャと乱暴なだけか。</w:t>
      </w:r>
    </w:p>
    <w:p>
      <w:r>
        <w:t xml:space="preserve"/>
      </w:r>
    </w:p>
    <w:p>
      <w:r>
        <w:t>「オイテツ！ お前、なんであんなヤバいやつに運転させてんだよ！ 死ぬぞ！」</w:t>
      </w:r>
    </w:p>
    <w:p>
      <w:r>
        <w:t>俺は助手席にしれっと座っているテツに向かって怒鳴った。</w:t>
      </w:r>
    </w:p>
    <w:p>
      <w:r>
        <w:t xml:space="preserve"/>
      </w:r>
    </w:p>
    <w:p>
      <w:r>
        <w:t>窓から顔を出したテツは、タバコを咥えながらゲラゲラと笑っている。</w:t>
      </w:r>
    </w:p>
    <w:p>
      <w:r>
        <w:t>「ハハッ！ 悪いな、コイツはドリフトが大好きなんだよ！ それに、あのメチャクチャな軌道のおかげで、監査官の予測アルゴリズムが振り切れて捕捉されねえんだ。一種のセキュリティみたいなもんだ！」</w:t>
      </w:r>
    </w:p>
    <w:p>
      <w:r>
        <w:t xml:space="preserve"/>
      </w:r>
    </w:p>
    <w:p>
      <w:r>
        <w:t>「そんな命がけのセキュリティがあるか！！」</w:t>
      </w:r>
    </w:p>
    <w:p>
      <w:r>
        <w:t xml:space="preserve"/>
      </w:r>
    </w:p>
    <w:p>
      <w:r>
        <w:t>俺の絶叫をかき消すように、トラックの車内からは、なぜかノイズ混じりの古い上海ジャズ……戦前の『時代曲』のような退廃的な歌謡曲が爆音で垂れ流されている。</w:t>
      </w:r>
    </w:p>
    <w:p>
      <w:r>
        <w:t>ドリフトのスキール音、ノイズの砂塵、そしてけだるいジャズのメロディ。地獄のようなミックスアップだ。</w:t>
      </w:r>
    </w:p>
    <w:p>
      <w:r>
        <w:t xml:space="preserve"/>
      </w:r>
    </w:p>
    <w:p>
      <w:r>
        <w:t>「なんだよあの曲！」</w:t>
      </w:r>
    </w:p>
    <w:p>
      <w:r>
        <w:t>「ああ、あれか。鈴ちゃんの婆ちゃんの曲さ。よくわからんが、昔どこかの『処刑人』が見逃して生かしたっていう……はぐれノイズの女が遺した歌らしいぜ」</w:t>
      </w:r>
    </w:p>
    <w:p>
      <w:r>
        <w:t>「処刑人が、ノイズを……？」</w:t>
      </w:r>
    </w:p>
    <w:p>
      <w:r>
        <w:t>「さあな。ただのシステムの気まぐれか、それとも何か個人的な理由があったのか……。まあ、確かなのは、この曲がその女の生きた証ってことだ」</w:t>
      </w:r>
    </w:p>
    <w:p>
      <w:r>
        <w:t xml:space="preserve"/>
      </w:r>
    </w:p>
    <w:p>
      <w:r>
        <w:t>『右カーブいくぽん！』</w:t>
      </w:r>
    </w:p>
    <w:p>
      <w:r>
        <w:t xml:space="preserve"/>
      </w:r>
    </w:p>
    <w:p>
      <w:r>
        <w:t>前席で陽気な声が響き、トラックが猛烈な勢いで交差点に突っ込む。</w:t>
      </w:r>
    </w:p>
    <w:p>
      <w:r>
        <w:t>その瞬間、俺は信じられない光景を目にした。小柄な彼女は片手で乱暴にハンドルを切りながら、もう片方の手でダッシュボードの下から引きずり出したカラフルな配線を、指先で器用に弾いてショートさせていたのだ。</w:t>
      </w:r>
    </w:p>
    <w:p>
      <w:r>
        <w:t xml:space="preserve"/>
      </w:r>
    </w:p>
    <w:p>
      <w:r>
        <w:t>「おい、運転中に何やって……！」</w:t>
      </w:r>
    </w:p>
    <w:p>
      <w:r>
        <w:t>「うわっ、すげえ！」</w:t>
      </w:r>
    </w:p>
    <w:p>
      <w:r>
        <w:t>悲鳴を上げる俺の横で、小林が目を輝かせた。「アノ子、ドリフトの慣性に自分の波長を合わせて、リアルタイムで『自己マニュアルチューン』してますよ！ だから監査官のパルス網に引っかからないんだ！」</w:t>
      </w:r>
    </w:p>
    <w:p>
      <w:r>
        <w:t xml:space="preserve"/>
      </w:r>
    </w:p>
    <w:p>
      <w:r>
        <w:t>テツがタバコの煙をふっと吐き出した。</w:t>
      </w:r>
    </w:p>
    <w:p>
      <w:r>
        <w:t>「ああ。あいつはチューナーとノイズの間に生まれた『ハーフノイズ』だからな。そういう器用な真似ができちまう特異体質なのさ」</w:t>
      </w:r>
    </w:p>
    <w:p>
      <w:r>
        <w:t>「……親が、チューナー？」</w:t>
      </w:r>
    </w:p>
    <w:p>
      <w:r>
        <w:t xml:space="preserve"/>
      </w:r>
    </w:p>
    <w:p>
      <w:r>
        <w:t>「ああ。母親はただの人間だったが、親父の方は……皮肉なことに、超一流の『スタンダードチューナー』だったんだよ」</w:t>
      </w:r>
    </w:p>
    <w:p>
      <w:r>
        <w:t xml:space="preserve"/>
      </w:r>
    </w:p>
    <w:p>
      <w:r>
        <w:t>トラックがまた一つ無人の路地をギリギリで抜け、俺と小林は荷台で激しくぶつかり合った。</w:t>
      </w:r>
    </w:p>
    <w:p>
      <w:r>
        <w:t xml:space="preserve"/>
      </w:r>
    </w:p>
    <w:p>
      <w:r>
        <w:t>「一流のチューナーだからこそ、痛いほど理解しちまったんだろうな」</w:t>
      </w:r>
    </w:p>
    <w:p>
      <w:r>
        <w:t>テツはふと、笑いを潜めて遠くを見るような目をした。</w:t>
      </w:r>
    </w:p>
    <w:p>
      <w:r>
        <w:t>「自分の娘がいずれシステムに『ノイズ』として不適合判定され、消去される運命にあるってな。……だから、あいつがまだ赤ん坊の頃に、システムの目を盗んで俺たちノイジー側に放り投げてきやがった。『頼む、この娘を生かしてやってくれ』って、泣きながらな」</w:t>
      </w:r>
    </w:p>
    <w:p>
      <w:r>
        <w:t xml:space="preserve"/>
      </w:r>
    </w:p>
    <w:p>
      <w:r>
        <w:t>俺は言葉を失った。</w:t>
      </w:r>
    </w:p>
    <w:p>
      <w:r>
        <w:t>世界の秩序を守る側の人間が、愛する自身の娘を逃がすために、自ら「世界を壊す側」であるテツに赤ん坊を託したのか。</w:t>
      </w:r>
    </w:p>
    <w:p>
      <w:r>
        <w:t xml:space="preserve"/>
      </w:r>
    </w:p>
    <w:p>
      <w:r>
        <w:t>『左カーブいくぽん！ 振り落とされないようにしっかり捕まるぽん！』</w:t>
      </w:r>
    </w:p>
    <w:p>
      <w:r>
        <w:t xml:space="preserve"/>
      </w:r>
    </w:p>
    <w:p>
      <w:r>
        <w:t>「うわあああああっ！！」</w:t>
      </w:r>
    </w:p>
    <w:p>
      <w:r>
        <w:t xml:space="preserve"/>
      </w:r>
    </w:p>
    <w:p>
      <w:r>
        <w:t>運転席から陽気な声が響いた直後、トラックは真横を向くほどの猛烈な角度で交差点へ突っ込み、『今壱商店』と薄れかけた看板が下がる無人の角店舗をギリギリで掠めながら、アスファルトの粉塵を巻き上げた。</w:t>
      </w:r>
    </w:p>
    <w:p>
      <w:r>
        <w:t>荷台に縛り付けられたPCのモニターがガシャガシャと揺れる。</w:t>
      </w:r>
    </w:p>
    <w:p>
      <w:r>
        <w:t xml:space="preserve"/>
      </w:r>
    </w:p>
    <w:p>
      <w:r>
        <w:t>「……ま、そういうわけだ。あの不器用なドリフトも、妙な日本語も、あいつなりにこの裏の世界で『自分の存在（ノイズ）』を全力で肯定して生きるための自己表現ってやつさ」</w:t>
      </w:r>
    </w:p>
    <w:p>
      <w:r>
        <w:t xml:space="preserve"/>
      </w:r>
    </w:p>
    <w:p>
      <w:r>
        <w:t>テツは吸い殻を窓の外へ吹き飛ばし、ニヤリと笑った。</w:t>
      </w:r>
    </w:p>
    <w:p>
      <w:r>
        <w:t xml:space="preserve"/>
      </w:r>
    </w:p>
    <w:p>
      <w:r>
        <w:t>「しっかり捕まっとけよ、社長さん。特等席の乗り心地はどうだ？」</w:t>
      </w:r>
    </w:p>
    <w:p>
      <w:r>
        <w:t>「最悪だ……！ お前ら、絶対全員ボーナス減額してやるからな！！」</w:t>
      </w:r>
    </w:p>
    <w:p>
      <w:r>
        <w:t xml:space="preserve"/>
      </w:r>
    </w:p>
    <w:p>
      <w:r>
        <w:t>俺の腹からの叫び声は、退廃的な時代のメロディと爆音のマフラー音に完全に飲み込まれ、無人のビル群の向こうへと消えていった。</w:t>
      </w:r>
    </w:p>
    <w:p>
      <w:r>
        <w:t xml:space="preserve"/>
      </w:r>
    </w:p>
    <w:p>
      <w:r>
        <w:t>第33話：池袋のジャンク探しと、休日のカフェ</w:t>
      </w:r>
    </w:p>
    <w:p>
      <w:r>
        <w:t xml:space="preserve"/>
      </w:r>
    </w:p>
    <w:p>
      <w:r>
        <w:t>（※本話は小林 悠太の視点）</w:t>
      </w:r>
    </w:p>
    <w:p>
      <w:r>
        <w:t xml:space="preserve"/>
      </w:r>
    </w:p>
    <w:p>
      <w:r>
        <w:t>「んー、やっぱり表の世界の空気は澄んでて気持ちいいぽん！」</w:t>
      </w:r>
    </w:p>
    <w:p>
      <w:r>
        <w:t xml:space="preserve"/>
      </w:r>
    </w:p>
    <w:p>
      <w:r>
        <w:t>池袋の裏路地。俺たちノイジーが一時的に『表の世界（システム側）』の階層へハッキングして実体化できる時間は、ごくわずかだ。</w:t>
      </w:r>
    </w:p>
    <w:p>
      <w:r>
        <w:t>タービンPCに必要な特殊な電子部品のジャンク品をアキバではなくあえて池袋の裏ルートで調達し終えた俺たちは、そのまま足早にこの街から離脱するはずだった。</w:t>
      </w:r>
    </w:p>
    <w:p>
      <w:r>
        <w:t xml:space="preserve"/>
      </w:r>
    </w:p>
    <w:p>
      <w:r>
        <w:t>俺の腕には、出発前にテツから「ほらよ。割っちまったアンカーの代わりだ」と投げ渡された、安物のデジタルウォッチが巻かれている。BPMを刻むだけのチープな機能しかない代物だ。</w:t>
      </w:r>
    </w:p>
    <w:p>
      <w:r>
        <w:t>ジャケットの裏には、さっきのジャンク屋の親父が「配線の束ね棒にでもしな」とオマケで押し付けてきた、使い古された一対のドラムスティックが、不恰好に突き出している。</w:t>
      </w:r>
    </w:p>
    <w:p>
      <w:r>
        <w:t xml:space="preserve"/>
      </w:r>
    </w:p>
    <w:p>
      <w:r>
        <w:t>「なあ……鈴ちゃん。少しだけ、寄り道していいか？」</w:t>
      </w:r>
    </w:p>
    <w:p>
      <w:r>
        <w:t>「寄り道？ 監査官の定期パルスが来る前に潜らないと、あっという間に消去される……あ！ 今日は休日だからパルスはお休みだぽん！ ラッキーだぽんね」</w:t>
      </w:r>
    </w:p>
    <w:p>
      <w:r>
        <w:t>「ああ、わかってる。すぐ済むから」</w:t>
      </w:r>
    </w:p>
    <w:p>
      <w:r>
        <w:t xml:space="preserve"/>
      </w:r>
    </w:p>
    <w:p>
      <w:r>
        <w:t>俺が懇願するように頼み込むと、鈴ちゃんは分厚い丸眼鏡の奥でやれやれと目を細めた。</w:t>
      </w:r>
    </w:p>
    <w:p>
      <w:r>
        <w:t>「……テツおじさんには内緒だぽん。５分だけだぽん」</w:t>
      </w:r>
    </w:p>
    <w:p>
      <w:r>
        <w:t xml:space="preserve"/>
      </w:r>
    </w:p>
    <w:p>
      <w:r>
        <w:t>俺たちが向かったのは、池袋の公園に併設された緑豊かなカフェ。</w:t>
      </w:r>
    </w:p>
    <w:p>
      <w:r>
        <w:t>かつて俺が、表の世界で社長や天宮さんたちとよく訪れていた、そして何より——いつも俺に笑顔でコーヒーを差し出してくれた、カフェ店員の『結衣』さんが働いている場所だった。</w:t>
      </w:r>
    </w:p>
    <w:p>
      <w:r>
        <w:t xml:space="preserve"/>
      </w:r>
    </w:p>
    <w:p>
      <w:r>
        <w:t>今日は休日だ。もしかしたら、彼女のシフトにあたっているかもしれない。</w:t>
      </w:r>
    </w:p>
    <w:p>
      <w:r>
        <w:t>システムの裏側に落ちて、もう二度と会えないとわかっていても、せめて遠くから彼女が平和な日常を過ごしている姿を一目見たかった。</w:t>
      </w:r>
    </w:p>
    <w:p>
      <w:r>
        <w:t xml:space="preserve"/>
      </w:r>
    </w:p>
    <w:p>
      <w:r>
        <w:t>俺たちは深くキャップを被り、センサーエラーのノイズをごまかしながら、店のテラス席の近くに立った。</w:t>
      </w:r>
    </w:p>
    <w:p>
      <w:r>
        <w:t>しかし——。</w:t>
      </w:r>
    </w:p>
    <w:p>
      <w:r>
        <w:t xml:space="preserve"/>
      </w:r>
    </w:p>
    <w:p>
      <w:r>
        <w:t>「……いない、か」</w:t>
      </w:r>
    </w:p>
    <w:p>
      <w:r>
        <w:t xml:space="preserve"/>
      </w:r>
    </w:p>
    <w:p>
      <w:r>
        <w:t>レジカウンターやフロアを見渡しても、見慣れた彼女の姿はどこにもなかった。</w:t>
      </w:r>
    </w:p>
    <w:p>
      <w:r>
        <w:t>ただ、テラス席の隅で、俺によく懐いていた茶トラ猫の『チャチャ』と、サバトラ猫の『サバちゃん』が丸くなって日向ぼっこをしているだけだった。</w:t>
      </w:r>
    </w:p>
    <w:p>
      <w:r>
        <w:t>少し寂しい気もしたが、彼女がこの俺たちの異常な戦い（ノイズ）に巻き込まれず、こうして平和な風景の一部として守られていることに、俺は静かな安堵を覚えた。</w:t>
      </w:r>
    </w:p>
    <w:p>
      <w:r>
        <w:t xml:space="preserve"/>
      </w:r>
    </w:p>
    <w:p>
      <w:r>
        <w:t>「プログラマのお兄さん、誰か探してたぽん？」</w:t>
      </w:r>
    </w:p>
    <w:p>
      <w:r>
        <w:t>「いや……いいんだ。せっかくだから、あそこのテイクアウトカウンターでコーヒーを買って行こう」</w:t>
      </w:r>
    </w:p>
    <w:p>
      <w:r>
        <w:t xml:space="preserve"/>
      </w:r>
    </w:p>
    <w:p>
      <w:r>
        <w:t>俺はかつての習慣のまま、いつものブラックコーヒーを２つ注文した。</w:t>
      </w:r>
    </w:p>
    <w:p>
      <w:r>
        <w:t>熱い紙カップを鈴ちゃんに手渡すと、彼女は一口すすって盛大に顔をしかめた。</w:t>
      </w:r>
    </w:p>
    <w:p>
      <w:r>
        <w:t xml:space="preserve"/>
      </w:r>
    </w:p>
    <w:p>
      <w:r>
        <w:t>「ぐえええっ！？ 苦いぽん！ なにこれ、泥水だぽん！！」</w:t>
      </w:r>
    </w:p>
    <w:p>
      <w:r>
        <w:t>「ははっ、お前にはまだ早かったか。ほら、あそこの台にガムシロップがあるから、好きなだけいれな」</w:t>
      </w:r>
    </w:p>
    <w:p>
      <w:r>
        <w:t xml:space="preserve"/>
      </w:r>
    </w:p>
    <w:p>
      <w:r>
        <w:t>鈴ちゃんは文句を言いながら、コンディメントバーでガムシロップを次々と開封していく。</w:t>
      </w:r>
    </w:p>
    <w:p>
      <w:r>
        <w:t>１個、２個、３個……最終的に６個ものシロップと大量のミルクをカップに注ぎ込み、「これでやっと飲めるぽん」と満足そうに笑った。</w:t>
      </w:r>
    </w:p>
    <w:p>
      <w:r>
        <w:t xml:space="preserve"/>
      </w:r>
    </w:p>
    <w:p>
      <w:r>
        <w:t>そんな彼女の無邪気な様子を横目に、俺は手にしたブラックコーヒーのプラスチック蓋を、ゆっくりと外した。</w:t>
      </w:r>
    </w:p>
    <w:p>
      <w:r>
        <w:t>立ち上る湯気と、焦げたような深い苦味の香りが鼻腔をくすぐる。</w:t>
      </w:r>
    </w:p>
    <w:p>
      <w:r>
        <w:t>かつて、ここで仲間たちと笑い合いながら飲んでいた、「当たり前の日常」の味。</w:t>
      </w:r>
    </w:p>
    <w:p>
      <w:r>
        <w:t xml:space="preserve"/>
      </w:r>
    </w:p>
    <w:p>
      <w:r>
        <w:t>「……ん？ お兄さん、ブラックで飲むのにわざわざ蓋を外すぽん？」</w:t>
      </w:r>
    </w:p>
    <w:p>
      <w:r>
        <w:t>「ああ……コーヒーは、香りを直接楽しむものだからな」</w:t>
      </w:r>
    </w:p>
    <w:p>
      <w:r>
        <w:t xml:space="preserve"/>
      </w:r>
    </w:p>
    <w:p>
      <w:r>
        <w:t>言い訳をするように呟きながら、俺は外した蓋を手に持ったまま、カップの両手で顔の半分を覆い隠すようにして一口飲んだ。</w:t>
      </w:r>
    </w:p>
    <w:p>
      <w:r>
        <w:t xml:space="preserve"/>
      </w:r>
    </w:p>
    <w:p>
      <w:r>
        <w:t>苦い。</w:t>
      </w:r>
    </w:p>
    <w:p>
      <w:r>
        <w:t>熱くて、どうしようもなく苦い。</w:t>
      </w:r>
    </w:p>
    <w:p>
      <w:r>
        <w:t xml:space="preserve"/>
      </w:r>
    </w:p>
    <w:p>
      <w:r>
        <w:t>「……っ」</w:t>
      </w:r>
    </w:p>
    <w:p>
      <w:r>
        <w:t xml:space="preserve"/>
      </w:r>
    </w:p>
    <w:p>
      <w:r>
        <w:t>俺はカップで口元を隠したまま、少しだけ上を向いた。</w:t>
      </w:r>
    </w:p>
    <w:p>
      <w:r>
        <w:t>蓋を外したのは、香りのためなんかじゃない。顔を隠して、自分の見苦しい涙をこらえるためだ。</w:t>
      </w:r>
    </w:p>
    <w:p>
      <w:r>
        <w:t>目に浮かんだ熱いものは、コーヒーの湯気のせいという事にして、俺はもう一口、苦い日常の残滓を喉の奥へと流し込んだ。</w:t>
      </w:r>
    </w:p>
    <w:p>
      <w:r>
        <w:t xml:space="preserve"/>
      </w:r>
    </w:p>
    <w:p>
      <w:r>
        <w:t>「さあ、帰るぽん！ テツおじさんに怒られるぽん！」</w:t>
      </w:r>
    </w:p>
    <w:p>
      <w:r>
        <w:t>「ああ……そうだな。俺たちの『居場所』へ帰ろう」</w:t>
      </w:r>
    </w:p>
    <w:p>
      <w:r>
        <w:t xml:space="preserve"/>
      </w:r>
    </w:p>
    <w:p>
      <w:r>
        <w:t>俺は最後に一度だけ無人のテラス席に目をやり、鈴ちゃんと共にシステムの裏側へと続く暗がりへと静かに踵を返した。</w:t>
      </w:r>
    </w:p>
    <w:p>
      <w:r>
        <w:t xml:space="preserve"/>
      </w:r>
    </w:p>
    <w:p>
      <w:r>
        <w:t>（※ここから結衣の視点）</w:t>
      </w:r>
    </w:p>
    <w:p>
      <w:r>
        <w:t xml:space="preserve"/>
      </w:r>
    </w:p>
    <w:p>
      <w:r>
        <w:t>「……ん？」</w:t>
      </w:r>
    </w:p>
    <w:p>
      <w:r>
        <w:t xml:space="preserve"/>
      </w:r>
    </w:p>
    <w:p>
      <w:r>
        <w:t>休日の午後。カフェのすぐ近所にある自室のマンションで、私はふと本から顔を上げた。</w:t>
      </w:r>
    </w:p>
    <w:p>
      <w:r>
        <w:t>窓の外から、けたたましいタイヤのスキール音と、かすかにノイズ混じりのけだるいジャズのメロディ……古い時代曲が聞こえた気がしたのだ。</w:t>
      </w:r>
    </w:p>
    <w:p>
      <w:r>
        <w:t xml:space="preserve"/>
      </w:r>
    </w:p>
    <w:p>
      <w:r>
        <w:t>なんだか妙に胸騒ぎがして、私は部屋着のまま思わずベランダへと飛び出した。</w:t>
      </w:r>
    </w:p>
    <w:p>
      <w:r>
        <w:t>遠くの大通りの先を、ありえない速度でドリフトしながら公園の裏手から走り去っていく、派手な黄色の軽トラックの後ろ姿が見えた。</w:t>
      </w:r>
    </w:p>
    <w:p>
      <w:r>
        <w:t xml:space="preserve"/>
      </w:r>
    </w:p>
    <w:p>
      <w:r>
        <w:t>「……黄色い、トラック？」</w:t>
      </w:r>
    </w:p>
    <w:p>
      <w:r>
        <w:t xml:space="preserve"/>
      </w:r>
    </w:p>
    <w:p>
      <w:r>
        <w:t>ただの暴走車だ。それなのに、なぜだろう。</w:t>
      </w:r>
    </w:p>
    <w:p>
      <w:r>
        <w:t>あの離れていく黄色いトラックの荷台に、私にとってとても見覚えのある大切な『誰か』が乗っていたような気がしてならないのだ。</w:t>
      </w:r>
    </w:p>
    <w:p>
      <w:r>
        <w:t xml:space="preserve"/>
      </w:r>
    </w:p>
    <w:p>
      <w:r>
        <w:t>（もしかして、あの常連さん……？）</w:t>
      </w:r>
    </w:p>
    <w:p>
      <w:r>
        <w:t xml:space="preserve"/>
      </w:r>
    </w:p>
    <w:p>
      <w:r>
        <w:t>一瞬だけ脳裏をよぎったのは、いつも穏やかに笑ってブラックコーヒーを受け取ってくれていた、あのエンジニアの男性の姿。</w:t>
      </w:r>
    </w:p>
    <w:p>
      <w:r>
        <w:t>でも、そんなはずはない。彼が暴走するトラックの荷台に乗っているなんて、あまりにも現実味がないのだから。</w:t>
      </w:r>
    </w:p>
    <w:p>
      <w:r>
        <w:t xml:space="preserve"/>
      </w:r>
    </w:p>
    <w:p>
      <w:r>
        <w:t>「気のせい、だよね……」</w:t>
      </w:r>
    </w:p>
    <w:p>
      <w:r>
        <w:t xml:space="preserve"/>
      </w:r>
    </w:p>
    <w:p>
      <w:r>
        <w:t>私はベランダの手すりに寄りかかり、小さく呟いた。</w:t>
      </w:r>
    </w:p>
    <w:p>
      <w:r>
        <w:t>もう一度だけ、トラックが消えた大通りの先を見つめる。</w:t>
      </w:r>
    </w:p>
    <w:p>
      <w:r>
        <w:t>空っぽになった胸の奥に、少しだけ焦げたようなブラックコーヒーの苦い匂いが、ふわりと通り抜けた気がした。</w:t>
      </w:r>
    </w:p>
    <w:p>
      <w:r>
        <w:t xml:space="preserve"/>
      </w:r>
    </w:p>
    <w:p>
      <w:r>
        <w:t>第34話：再会と覚醒のアプリ（続き）</w:t>
      </w:r>
    </w:p>
    <w:p>
      <w:r>
        <w:t xml:space="preserve"/>
      </w:r>
    </w:p>
    <w:p>
      <w:r>
        <w:t>それから１年、俺は小林やテツと共に、蒸気タービンPCを使って鬼之河のシステム開発環境を整備し続けていた。表の世界へのアプローチを探るためだ。</w:t>
      </w:r>
    </w:p>
    <w:p>
      <w:r>
        <w:t xml:space="preserve"/>
      </w:r>
    </w:p>
    <w:p>
      <w:r>
        <w:t>ある日、鈴ちゃんが小林と共に池袋裏ルートから調達してきた特殊なジャンクパーツを使い、楽しそうに配線を直結させて地上の暗号化通信をパッチングしてみせた。モニターのノイズが晴れ、そこに、あるプロジェクトのリーダーとして表彰される『彼女』の姿が映し出された。</w:t>
      </w:r>
    </w:p>
    <w:p>
      <w:r>
        <w:t xml:space="preserve"/>
      </w:r>
    </w:p>
    <w:p>
      <w:r>
        <w:t>天宮 百音。</w:t>
      </w:r>
    </w:p>
    <w:p>
      <w:r>
        <w:t>彼女は立派なスタンダードチューナーのリーダー格として成長しているようだった。だが——俺の目は、彼女の左手薬指に釘付けになった。</w:t>
      </w:r>
    </w:p>
    <w:p>
      <w:r>
        <w:t>そこには、俺があの雪の日に彼女の部屋に置いてきた、あの指輪が光っていたのだ。俺の記憶を消されたはずの彼女が、なぜかその指輪を身につけている。</w:t>
      </w:r>
    </w:p>
    <w:p>
      <w:r>
        <w:t xml:space="preserve"/>
      </w:r>
    </w:p>
    <w:p>
      <w:r>
        <w:t>「……っ」</w:t>
      </w:r>
    </w:p>
    <w:p>
      <w:r>
        <w:t xml:space="preserve"/>
      </w:r>
    </w:p>
    <w:p>
      <w:r>
        <w:t>俺は思わず唇を噛み締めた。</w:t>
      </w:r>
    </w:p>
    <w:p>
      <w:r>
        <w:t>だが同時に、彼女のステータス情報がモニター上に走った時、俺は最悪の事態を知る。彼女は「オーバー・スタンダードチューナー計画（※1）」の一環として、彼女の脳内に頑強に残る『ノイズの残滓』を近く強制フォーマットされようとしているらしい。</w:t>
      </w:r>
    </w:p>
    <w:p>
      <w:r>
        <w:t xml:space="preserve"/>
      </w:r>
    </w:p>
    <w:p>
      <w:r>
        <w:t>指輪で自我を持ったままシステムに抗い続けている彼女を、絶対に独りにはしない…そう思った瞬間、俺の中の何かが完全に「覚醒」した。</w:t>
      </w:r>
    </w:p>
    <w:p>
      <w:r>
        <w:t xml:space="preserve"/>
      </w:r>
    </w:p>
    <w:p>
      <w:r>
        <w:t>世界を構成するノイズと、それを補正するスタンダードの波形が、立体的に視界に飛び込んでくる。指先一つで、その波形に干渉・補正する方法が直感的に理解できるようになった。</w:t>
      </w:r>
    </w:p>
    <w:p>
      <w:r>
        <w:t>「俺は……『ノイジーチューナー（※2）』になったみたいだ…」</w:t>
      </w:r>
    </w:p>
    <w:p>
      <w:r>
        <w:t>テツは、俺の視線や指の動きで、自分と同じ能力を身に着けたことを察したようだ。</w:t>
      </w:r>
    </w:p>
    <w:p>
      <w:r>
        <w:t>なんか頷いてやがる。気持ち悪いやつ…。</w:t>
      </w:r>
    </w:p>
    <w:p>
      <w:r>
        <w:t xml:space="preserve"/>
      </w:r>
    </w:p>
    <w:p>
      <w:r>
        <w:t>その横でモニターに張り付いていた鈴ちゃんも、分厚い眼鏡をずり下げながら「おおっ、社長のおじさんからヤバい波長が出てるぽん！」と目を剥いている。</w:t>
      </w:r>
    </w:p>
    <w:p>
      <w:r>
        <w:t>だが、指先だけの手動干渉では、所詮、近くのフェーズの壁をこじ開けることしかできない。限界は明らかだった。</w:t>
      </w:r>
    </w:p>
    <w:p>
      <w:r>
        <w:t>「……必ず助け出す」</w:t>
      </w:r>
    </w:p>
    <w:p>
      <w:r>
        <w:t>俺は決意を固めた。だがそのための力――遠隔からでも彼女の波長に深く干渉できる「専用ロジック」が必要だった。</w:t>
      </w:r>
    </w:p>
    <w:p>
      <w:r>
        <w:t xml:space="preserve"/>
      </w:r>
    </w:p>
    <w:p>
      <w:r>
        <w:t>――それからの数日間、俺は寝食を忘れ、タービンPCの前に張り付いていた。</w:t>
      </w:r>
    </w:p>
    <w:p>
      <w:r>
        <w:t>覚醒したことで得た、視界に飛び込むノイズ波形をコードに落とし込み、増幅させる。鬼之河のシステムは、外側からのいかなる強力なノイズであっても弾き返す絶対的な防壁を持っている。だからこそ、ただ外からぶつけるだけの突貫プログラムでは意味がなかった。</w:t>
      </w:r>
    </w:p>
    <w:p>
      <w:r>
        <w:t xml:space="preserve"/>
      </w:r>
    </w:p>
    <w:p>
      <w:r>
        <w:t>なんでテツにできなくて、俺にできるのかって？</w:t>
      </w:r>
    </w:p>
    <w:p>
      <w:r>
        <w:t>それは、指輪をつけて抗い続ける彼女自身が、内側から鍵を開けてくれるからだ。</w:t>
      </w:r>
    </w:p>
    <w:p>
      <w:r>
        <w:t>それには、リングの持ち主である『俺』でなければならない。</w:t>
      </w:r>
    </w:p>
    <w:p>
      <w:r>
        <w:t>あの１年間、マニュアルチューンで彼女の波長に自分を同調させ、密かに護り続けた記憶。俺にしかわからない、彼女からの検索パケットに対する「完璧な応答（レスポンス）」を返すロジック。</w:t>
      </w:r>
    </w:p>
    <w:p>
      <w:r>
        <w:t>その試行錯誤は幾度となく壁にぶつかったが、彼女を救うという執念だけが俺のタイピングを止めなかった。</w:t>
      </w:r>
    </w:p>
    <w:p>
      <w:r>
        <w:t xml:space="preserve"/>
      </w:r>
    </w:p>
    <w:p>
      <w:r>
        <w:t>だが――システム側は、俺の想像よりも早く動いた。</w:t>
      </w:r>
    </w:p>
    <w:p>
      <w:r>
        <w:t>「なっ……！」</w:t>
      </w:r>
    </w:p>
    <w:p>
      <w:r>
        <w:t>突然、モニターがけたたましい警告音を発する。</w:t>
      </w:r>
    </w:p>
    <w:p>
      <w:r>
        <w:t>表示されたステータスコードは、彼女の「強制フォーマットプロセス」が予定を前倒しして開始されたことを告げていた。</w:t>
      </w:r>
    </w:p>
    <w:p>
      <w:r>
        <w:t xml:space="preserve"/>
      </w:r>
    </w:p>
    <w:p>
      <w:r>
        <w:t>「くそっ、まだロジックの補正が済んでないのに……！」</w:t>
      </w:r>
    </w:p>
    <w:p>
      <w:r>
        <w:t xml:space="preserve"/>
      </w:r>
    </w:p>
    <w:p>
      <w:r>
        <w:t>完璧な準備を待つ猶予はなくなった。</w:t>
      </w:r>
    </w:p>
    <w:p>
      <w:r>
        <w:t>未完成の、テストすらしていない「増幅プログラム」で突っ込むしかない。少しでもタイミングがズレれば、俺のパケットごと彼女の精神を破壊するかもしれない。だが、今やらなければ彼女は完全に消去される。</w:t>
      </w:r>
    </w:p>
    <w:p>
      <w:r>
        <w:t xml:space="preserve"/>
      </w:r>
    </w:p>
    <w:p>
      <w:r>
        <w:t>「やるしかねぇ……！」</w:t>
      </w:r>
    </w:p>
    <w:p>
      <w:r>
        <w:t>俺の血を吐くような叫びに、周囲が即座に動いた。</w:t>
      </w:r>
    </w:p>
    <w:p>
      <w:r>
        <w:t>テツが念の為に汎用的なノイズをぶつけて監査官の防御を強引に引き付け、鈴ちゃんがありったけの線をショートさせて物理的にノイズ波形を極大化させる。</w:t>
      </w:r>
    </w:p>
    <w:p>
      <w:r>
        <w:t>その爆発的な騒乱の横で、俺は未完成のプログラムを走らせたタービンPCに、強引に待ち受けのポートを開いた。</w:t>
      </w:r>
    </w:p>
    <w:p>
      <w:r>
        <w:t>彼女からの、微弱な信号を探る。</w:t>
      </w:r>
    </w:p>
    <w:p>
      <w:r>
        <w:t xml:space="preserve"/>
      </w:r>
    </w:p>
    <w:p>
      <w:r>
        <w:t>「待ってろ天宮……！ 完璧じゃなくても、今すぐ引きずり出す……！」</w:t>
      </w:r>
    </w:p>
    <w:p>
      <w:r>
        <w:t>【用語解説】</w:t>
      </w:r>
    </w:p>
    <w:p>
      <w:r>
        <w:t>※1 オーバー・スタンダードチューナー計画： システム側が、ノイズに対して彼らが絶対に許容できない波長を放つことでアナフィラキシーショックを引き起こし、裏世界ごとすべてを完全に剥がし取って強制フォーマットしようとする無慈悲な殲滅計画。  </w:t>
      </w:r>
    </w:p>
    <w:p>
      <w:r>
        <w:t>※2 ノイジーチューナー： スタンダードチューナーのような正規の調律ではなく、ノイズの痛みを知る底辺「下流工程」から世界の空間に直接干渉（ハッキング）できる異端の存在。物理的・アナログな強引な手法で世界を歪めることができる。</w:t>
      </w:r>
    </w:p>
    <w:p>
      <w:r>
        <w:br w:type="page"/>
      </w:r>
    </w:p>
    <w:p>
      <w:r>
        <w:t>第35話：記憶の抵抗</w:t>
      </w:r>
    </w:p>
    <w:p>
      <w:r>
        <w:t xml:space="preserve"/>
      </w:r>
    </w:p>
    <w:p>
      <w:r>
        <w:t>その頃、表の世界（フロント）では異変が起きていた。</w:t>
      </w:r>
    </w:p>
    <w:p>
      <w:r>
        <w:t>スタンダードチューナーとしての訓練施設、という名目で隔離同然の扱いを受けていた天宮 百音は、システム側の管理者である黒須と激しく衝突していた。</w:t>
      </w:r>
    </w:p>
    <w:p>
      <w:r>
        <w:t xml:space="preserve"/>
      </w:r>
    </w:p>
    <w:p>
      <w:r>
        <w:t>「なぜだ。なぜこれだけの再フォーマットをかけても、あの『ノイズ』の記憶が消えない」</w:t>
      </w:r>
    </w:p>
    <w:p>
      <w:r>
        <w:t>黒須は、モニターに表示される天宮の脳波データを見て忌々しげに呟いた。</w:t>
      </w:r>
    </w:p>
    <w:p>
      <w:r>
        <w:t xml:space="preserve"/>
      </w:r>
    </w:p>
    <w:p>
      <w:r>
        <w:t>何度彼女の記憶領域を洗っても、彼女の深層には「土屋 創一」というエラーコードが頑強にへばりついていた。システム上は存在しないはずの空白。それなのに、彼女はそれを確かな熱を伴った「記憶」として保持し続けている。</w:t>
      </w:r>
    </w:p>
    <w:p>
      <w:r>
        <w:t xml:space="preserve"/>
      </w:r>
    </w:p>
    <w:p>
      <w:r>
        <w:t>「……私の大事な人を、無かったことになんてさせない」</w:t>
      </w:r>
    </w:p>
    <w:p>
      <w:r>
        <w:t xml:space="preserve"/>
      </w:r>
    </w:p>
    <w:p>
      <w:r>
        <w:t>無機質な処置室のベッド。拘束具を解いた天宮は、よろめきながらも立ち上がり、監視カメラの向こうにいる黒須を睨みつけた。彼女の左手の薬指には、プラチナの指輪が鈍く光っている。</w:t>
      </w:r>
    </w:p>
    <w:p>
      <w:r>
        <w:t xml:space="preserve"/>
      </w:r>
    </w:p>
    <w:p>
      <w:r>
        <w:t>「愚かな。その指輪も、その感情も、ただの論理エラー（バグ）に過ぎない。システムにとって感情は非効率の極みだ」</w:t>
      </w:r>
    </w:p>
    <w:p>
      <w:r>
        <w:t>黒須は手元のコンソールを操作し、さらに再帰的な消去コマンドを手動で打ち込む。だが、何度パッチを当てても一時的に非表示になるだけで、すぐにエラー項目として復元されてしまう。</w:t>
      </w:r>
    </w:p>
    <w:p>
      <w:r>
        <w:t xml:space="preserve"/>
      </w:r>
    </w:p>
    <w:p>
      <w:r>
        <w:t>「……忌々しい。手動でのパッチ当ては諦めるしかないようだな」</w:t>
      </w:r>
    </w:p>
    <w:p>
      <w:r>
        <w:t>彼はため息をつき、無機質な視線を彼女に向けた。</w:t>
      </w:r>
    </w:p>
    <w:p>
      <w:r>
        <w:t>「どうせ『オーバー・スタンダードチューナー計画』の最終プロセスを実行すれば、深層のバグごと完全に人格が上書き消去されるのだ。個別のエラーなど放置しておけばいい」</w:t>
      </w:r>
    </w:p>
    <w:p>
      <w:r>
        <w:t xml:space="preserve"/>
      </w:r>
    </w:p>
    <w:p>
      <w:r>
        <w:t>彼の耳元の黒いインカムから、不規則だがどこか美しいノイズが微かに響いていた。完璧なシステムにはあり得ない、古いアナログレコードに針を落としたような音——だが、彼は気にする素振りも見せなかった。</w:t>
      </w:r>
    </w:p>
    <w:p>
      <w:r>
        <w:t xml:space="preserve"/>
      </w:r>
    </w:p>
    <w:p>
      <w:r>
        <w:t>「計画のチューニング自体、まだ完全とは言えんが……これ以上のタイムロスは許されん。プロセスを今すぐ前倒しで強行し、あなたを完全なスタンダードチューナーとして完成させる」</w:t>
      </w:r>
    </w:p>
    <w:p>
      <w:r>
        <w:t>彼がメインコンソールの実行キーを叩き込んだ瞬間、処置室の空間全体が強烈な磁場のような圧力に包まれた。</w:t>
      </w:r>
    </w:p>
    <w:p>
      <w:r>
        <w:t xml:space="preserve"/>
      </w:r>
    </w:p>
    <w:p>
      <w:r>
        <w:t>天宮は頭を抱え、床に崩れ落ちた。</w:t>
      </w:r>
    </w:p>
    <w:p>
      <w:r>
        <w:t>自分のアイデンティティが、思い出が、システムという巨大な波に削り取られていく暴力的な感覚。</w:t>
      </w:r>
    </w:p>
    <w:p>
      <w:r>
        <w:t>だが、彼女は決して指輪を外そうとはしなかった。</w:t>
      </w:r>
    </w:p>
    <w:p>
      <w:r>
        <w:t xml:space="preserve"/>
      </w:r>
    </w:p>
    <w:p>
      <w:r>
        <w:t>「私は……エラーなんかじゃない……っ！」</w:t>
      </w:r>
    </w:p>
    <w:p>
      <w:r>
        <w:t xml:space="preserve"/>
      </w:r>
    </w:p>
    <w:p>
      <w:r>
        <w:t>彼女はシステムのコア终端(端末)が置かれているメイン・コンソールへと這って進んでいった。</w:t>
      </w:r>
    </w:p>
    <w:p>
      <w:r>
        <w:t>彼女自身の優秀なエンジニアリング能力と、チューナーとして覚醒しつつある権限を使い、システムの深部へ手動でアクセスしようとしていたのだ。</w:t>
      </w:r>
    </w:p>
    <w:p>
      <w:r>
        <w:t xml:space="preserve"/>
      </w:r>
    </w:p>
    <w:p>
      <w:r>
        <w:t>だが、強行されたフォーマット処理の圧倒的な圧力の前に、彼女の抵抗も限界を迎えつつあった。</w:t>
      </w:r>
    </w:p>
    <w:p>
      <w:r>
        <w:t>薄れゆく意識の中で、彼女はたった一つの希望、あの不器用で、いつも無理をしてばかりだった男の姿を思い浮かべていた。</w:t>
      </w:r>
    </w:p>
    <w:p>
      <w:r>
        <w:t xml:space="preserve"/>
      </w:r>
    </w:p>
    <w:p>
      <w:r>
        <w:t>第36話：インカムのノイズ</w:t>
      </w:r>
    </w:p>
    <w:p>
      <w:r>
        <w:t xml:space="preserve"/>
      </w:r>
    </w:p>
    <w:p>
      <w:r>
        <w:t>不完全なまま前倒しで強行された『オーバー・スタンダードチューナー計画』。</w:t>
      </w:r>
    </w:p>
    <w:p>
      <w:r>
        <w:t>天宮 百音を完璧なシステムの一部とし、それに付随するノイズ（裏世界）を完全に排除する。その最終フェーズが迫る、静かな夜のことだった。</w:t>
      </w:r>
    </w:p>
    <w:p>
      <w:r>
        <w:t xml:space="preserve"/>
      </w:r>
    </w:p>
    <w:p>
      <w:r>
        <w:t>表の世界（フロント）にある高層ビルの屋上。黒須は手すりに寄りかかり、眼下に広がる無数の光——システムのトラフィック——を冷ややかに見下ろしていた。</w:t>
      </w:r>
    </w:p>
    <w:p>
      <w:r>
        <w:t xml:space="preserve"/>
      </w:r>
    </w:p>
    <w:p>
      <w:r>
        <w:t>冷たい風が、彼の分厚いコートの裾を揺らす。</w:t>
      </w:r>
    </w:p>
    <w:p>
      <w:r>
        <w:t>人間としての「黒須」というインターフェースを維持するためのこの身体も、度重なる規格外のアナログ・チューニングの酷使によって、どこか軋み始めていた。</w:t>
      </w:r>
    </w:p>
    <w:p>
      <w:r>
        <w:t xml:space="preserve"/>
      </w:r>
    </w:p>
    <w:p>
      <w:r>
        <w:t>「……」</w:t>
      </w:r>
    </w:p>
    <w:p>
      <w:r>
        <w:t xml:space="preserve"/>
      </w:r>
    </w:p>
    <w:p>
      <w:r>
        <w:t>誰もいない屋上で、黒須は静かに手元を動かした。</w:t>
      </w:r>
    </w:p>
    <w:p>
      <w:r>
        <w:t>常にシステムからの無機質な指令を受信し続けている、右耳の黒いインカム。その側面に隠された極小のスイッチを、彼はただの「人間」のように、極めてアナログな仕草で切り替えた。</w:t>
      </w:r>
    </w:p>
    <w:p>
      <w:r>
        <w:t xml:space="preserve"/>
      </w:r>
    </w:p>
    <w:p>
      <w:r>
        <w:t>チリッ、と微かな静電気が走り、ノイズが混ざる。</w:t>
      </w:r>
    </w:p>
    <w:p>
      <w:r>
        <w:t xml:space="preserve"/>
      </w:r>
    </w:p>
    <w:p>
      <w:r>
        <w:t>やがてインカムから流れ出したのは、システムからの冷徹な電子音声でも、エラー報告のアラートでもなかった。</w:t>
      </w:r>
    </w:p>
    <w:p>
      <w:r>
        <w:t>それは——かすれた、古い人間の女性の『歌声』だった。</w:t>
      </w:r>
    </w:p>
    <w:p>
      <w:r>
        <w:t xml:space="preserve"/>
      </w:r>
    </w:p>
    <w:p>
      <w:r>
        <w:t>かつて、まだ彼が大国のトップチューナーとして君臨していた時代。</w:t>
      </w:r>
    </w:p>
    <w:p>
      <w:r>
        <w:t>巨大なノイズ集団を掃討した際、どうしても処刑できず、己のチューニング能力の半分を削ってまで世界に繋ぎ止めた、小さな「子供」。</w:t>
      </w:r>
    </w:p>
    <w:p>
      <w:r>
        <w:t>後に歌手となり、数多くの人間の心を揺さぶった末に、老衰という名の「人間らしい死」を迎えた彼女が遺した、ただの流行歌。</w:t>
      </w:r>
    </w:p>
    <w:p>
      <w:r>
        <w:t xml:space="preserve"/>
      </w:r>
    </w:p>
    <w:p>
      <w:r>
        <w:t>だが、その歌声の背後には、かつて黒須自身が彼女に分け与えた、美しくも不規則な「チューナーとしての旋律」が、微かなノイズとなって重なっていた。</w:t>
      </w:r>
    </w:p>
    <w:p>
      <w:r>
        <w:t xml:space="preserve"/>
      </w:r>
    </w:p>
    <w:p>
      <w:r>
        <w:t>『——♪ 』</w:t>
      </w:r>
    </w:p>
    <w:p>
      <w:r>
        <w:t xml:space="preserve"/>
      </w:r>
    </w:p>
    <w:p>
      <w:r>
        <w:t>その古い音楽を聴きながら、黒須の口元に、ほんの僅かな笑みがこぼれた。</w:t>
      </w:r>
    </w:p>
    <w:p>
      <w:r>
        <w:t>彼が極東の日本へと左遷された理由。そして、冷徹なシステムの手先でありながら、どこか旧時代のアナログな道具に執着し続けた理由が、その小さな旋律の中にあった。</w:t>
      </w:r>
    </w:p>
    <w:p>
      <w:r>
        <w:t xml:space="preserve"/>
      </w:r>
    </w:p>
    <w:p>
      <w:r>
        <w:t>「……やはり、少し性能が落ちていたようですね。私としたことが」</w:t>
      </w:r>
    </w:p>
    <w:p>
      <w:r>
        <w:t xml:space="preserve"/>
      </w:r>
    </w:p>
    <w:p>
      <w:r>
        <w:t>自らを嘲るようにポツリと漏らしたその声は、システムの管理者としてのものではなく、かつて大切な誰かを見守った一人の人間のそれだった。</w:t>
      </w:r>
    </w:p>
    <w:p>
      <w:r>
        <w:t xml:space="preserve"/>
      </w:r>
    </w:p>
    <w:p>
      <w:r>
        <w:t>ビル風が強くなり、インカムからの歌声を掻き消す。</w:t>
      </w:r>
    </w:p>
    <w:p>
      <w:r>
        <w:t>黒須は静かにインカムのスイッチを元のチャンネルに戻し、振り返った。</w:t>
      </w:r>
    </w:p>
    <w:p>
      <w:r>
        <w:t>その顔にはもう、先程までの穏やかな微笑は欠片も残っていなかった。あるのはただ、システムのエラーを冷酷に排除する「処刑人」としての無機質な眼差しだけだ。</w:t>
      </w:r>
    </w:p>
    <w:p>
      <w:r>
        <w:t xml:space="preserve"/>
      </w:r>
    </w:p>
    <w:p>
      <w:r>
        <w:t>——明日の夜明けと共に、計画を完成させる。すべてのイレギュラーなノイズを完全にパッチ（修正）して。</w:t>
      </w:r>
    </w:p>
    <w:p>
      <w:r>
        <w:t xml:space="preserve"/>
      </w:r>
    </w:p>
    <w:p>
      <w:r>
        <w:t>彼は再びシステムの一部となり、静かに屋上から姿を消した。</w:t>
      </w:r>
    </w:p>
    <w:p>
      <w:r>
        <w:t xml:space="preserve"/>
      </w:r>
    </w:p>
    <w:p>
      <w:r>
        <w:t>第37話：ふたつの和音（コード）</w:t>
      </w:r>
    </w:p>
    <w:p>
      <w:r>
        <w:t xml:space="preserve"/>
      </w:r>
    </w:p>
    <w:p>
      <w:r>
        <w:t>『天宮さん、聞こえるか』</w:t>
      </w:r>
    </w:p>
    <w:p>
      <w:r>
        <w:t xml:space="preserve"/>
      </w:r>
    </w:p>
    <w:p>
      <w:r>
        <w:t>その時、限界を迎えかけていた彼女の脳内に直接、ノイズにまみれた声が響いた。</w:t>
      </w:r>
    </w:p>
    <w:p>
      <w:r>
        <w:t>紛れもない、俺の声だった。</w:t>
      </w:r>
    </w:p>
    <w:p>
      <w:r>
        <w:t xml:space="preserve"/>
      </w:r>
    </w:p>
    <w:p>
      <w:r>
        <w:t>「土屋さん……？ どこにいるの？」</w:t>
      </w:r>
    </w:p>
    <w:p>
      <w:r>
        <w:t>『世界の裏側（バックエンド）だ。今から、そっちの世界まで無理やり扉をこじ開ける。俺からのリンクを受け取ってくれ！』</w:t>
      </w:r>
    </w:p>
    <w:p>
      <w:r>
        <w:t xml:space="preserve"/>
      </w:r>
    </w:p>
    <w:p>
      <w:r>
        <w:t>裏の世界、鬼之河アンダーグラウンド。</w:t>
      </w:r>
    </w:p>
    <w:p>
      <w:r>
        <w:t>俺は小林の巨大蒸気タービンを限界突破（オーバーライド）させ、完成したばかりの「ノイジーチューン・アプリ」をフル稼働させていた。</w:t>
      </w:r>
    </w:p>
    <w:p>
      <w:r>
        <w:t>テツが冷却バルブを開放しながら大声で怒鳴る。</w:t>
      </w:r>
    </w:p>
    <w:p>
      <w:r>
        <w:t>「耐えろ！ あと10秒で俺たちの波長を叩き込む！」</w:t>
      </w:r>
    </w:p>
    <w:p>
      <w:r>
        <w:t xml:space="preserve"/>
      </w:r>
    </w:p>
    <w:p>
      <w:r>
        <w:t>一方、表の世界の訓練施設では――メイン・コンソールにけたたましいアラートが鳴り響いていた。</w:t>
      </w:r>
    </w:p>
    <w:p>
      <w:r>
        <w:t>『警告。外部からの未承認の非同期パケットを検知。天宮 百音の深層領域ヘのアクセス試行を確認』</w:t>
      </w:r>
    </w:p>
    <w:p>
      <w:r>
        <w:t xml:space="preserve"/>
      </w:r>
    </w:p>
    <w:p>
      <w:r>
        <w:t>モニターに表示された異常なトラフィック波形を見て、黒須は眉をひそめた。</w:t>
      </w:r>
    </w:p>
    <w:p>
      <w:r>
        <w:t>「……ネズミどもが、外郭から壁をこじ開けようとしているようだな。愚かな」</w:t>
      </w:r>
    </w:p>
    <w:p>
      <w:r>
        <w:t>彼はただちにコンソールを操作し、本来のシーケンスを無視した強制コマンドをさらに上書きした。</w:t>
      </w:r>
    </w:p>
    <w:p>
      <w:r>
        <w:t xml:space="preserve"/>
      </w:r>
    </w:p>
    <w:p>
      <w:r>
        <w:t>「プロセスをさらに前倒しにする。天宮 百音の出力を最大化しろ。彼女を増幅器（アンプ）として使い、純度100%の『スタンダード波長』を全方位へ照射するのだ」</w:t>
      </w:r>
    </w:p>
    <w:p>
      <w:r>
        <w:t>黒須が冷酷に指示を下す。それは単なる排除ではない。ノイズが絶対に許容しえない波長を放つことで、彼らに強烈なアレルギー反応（アナフィラキシーショック）を引き起こし、裏世界という隠れ家ごと完全に空間から「剥がし取る」という、最悪の『オーバー・スタンダードチューナー計画』だった。</w:t>
      </w:r>
    </w:p>
    <w:p>
      <w:r>
        <w:t xml:space="preserve"/>
      </w:r>
    </w:p>
    <w:p>
      <w:r>
        <w:t>天宮の身体から、彼女の意志とは無関係にとてつもない圧の波長が世界へ向けて放たれようとしていた。</w:t>
      </w:r>
    </w:p>
    <w:p>
      <w:r>
        <w:t xml:space="preserve"/>
      </w:r>
    </w:p>
    <w:p>
      <w:r>
        <w:t>『おいおい嘘だろ！？』</w:t>
      </w:r>
    </w:p>
    <w:p>
      <w:r>
        <w:t>裏の世界でモニターを監視していたテツが、血相を変えて叫んだ。</w:t>
      </w:r>
    </w:p>
    <w:p>
      <w:r>
        <w:t>『彼女の記憶領域への個別パッチングが……止まった。代わりに、なんだこのバカみたいな出力波形は！ 予定されていた「オーバー・スタンダードチューナー計画」が開始されてるぞ！ まさか俺たちの干渉を検知して、数分前倒ししやがったのか！？』</w:t>
      </w:r>
    </w:p>
    <w:p>
      <w:r>
        <w:t xml:space="preserve"/>
      </w:r>
    </w:p>
    <w:p>
      <w:r>
        <w:t>「こ、このままだと社長のおじさんごと、鬼之河も完全に消し飛ぶぽん！」</w:t>
      </w:r>
    </w:p>
    <w:p>
      <w:r>
        <w:t>鈴ちゃんも計器のけたたましい警告音の中で悲鳴を上げる。</w:t>
      </w:r>
    </w:p>
    <w:p>
      <w:r>
        <w:t xml:space="preserve"/>
      </w:r>
    </w:p>
    <w:p>
      <w:r>
        <w:t>状況は最悪の形へ変化した。</w:t>
      </w:r>
    </w:p>
    <w:p>
      <w:r>
        <w:t>彼女の記憶を保護しに行く、などという悠長なミッションではない。彼女を核とした「全方位への排除波長」そのものを今すぐ止めなければ、彼女の精神も、俺たちの隠れ家も、すべてが物理的に消滅する。</w:t>
      </w:r>
    </w:p>
    <w:p>
      <w:r>
        <w:t xml:space="preserve"/>
      </w:r>
    </w:p>
    <w:p>
      <w:r>
        <w:t>圧倒的な波長のプレッシャーが裏世界を崩壊させようとする中、天宮の目は決して絶望に染まってはいなかった。</w:t>
      </w:r>
    </w:p>
    <w:p>
      <w:r>
        <w:t>システムに組み込まれそうになりながらも、彼女はPM（プロジェクトマネージャー）としての驚異的な分析力と、チューナーとしての知覚を極限まで研ぎ澄ましていた。</w:t>
      </w:r>
    </w:p>
    <w:p>
      <w:r>
        <w:t xml:space="preserve"/>
      </w:r>
    </w:p>
    <w:p>
      <w:r>
        <w:t>（この波長……ランダムじゃない。一定のリズム、周波数、パターンがある……！）</w:t>
      </w:r>
    </w:p>
    <w:p>
      <w:r>
        <w:t xml:space="preserve"/>
      </w:r>
    </w:p>
    <w:p>
      <w:r>
        <w:t>彼女は、自分を媒介にして放たれようとしている「強烈な排除波長」の仕様を瞬時に解析し、俺との僅かなリンク（共鳴）を通して叫んだ。</w:t>
      </w:r>
    </w:p>
    <w:p>
      <w:r>
        <w:t xml:space="preserve"/>
      </w:r>
    </w:p>
    <w:p>
      <w:r>
        <w:t>「土屋さん！ 今からそっちに向かう排除波長のパラメーターを送る！ このままだと裏世界が消し飛ぶわ！」</w:t>
      </w:r>
    </w:p>
    <w:p>
      <w:r>
        <w:t xml:space="preserve"/>
      </w:r>
    </w:p>
    <w:p>
      <w:r>
        <w:t>『パラメーター……仕様か！ 言え！』</w:t>
      </w:r>
    </w:p>
    <w:p>
      <w:r>
        <w:t xml:space="preserve"/>
      </w:r>
    </w:p>
    <w:p>
      <w:r>
        <w:t>「BPMは142、振幅は最大！ ……システムのファイアウォールは完璧だけど、私の方で波長の発信タイミングをコンマ1秒だけズラす！ システム側のクロック同期（タイミング合わせ）に意図的な遅延（レイテンシ）を発生させて、こちらのデータが割り込める『隙間（パケットの空き）』を作るわ！」</w:t>
      </w:r>
    </w:p>
    <w:p>
      <w:r>
        <w:t xml:space="preserve"/>
      </w:r>
    </w:p>
    <w:p>
      <w:r>
        <w:t>天宮は、システムから強制される完璧なチューニングのリズムに対し、意図的に微弱なノイズを混ぜ込み、完璧なはずの排除波長の壁に俺が干渉するための「非同期通信の脆弱性（バックドア）」を作り出した。</w:t>
      </w:r>
    </w:p>
    <w:p>
      <w:r>
        <w:t>表の天才PMが人為的に発生させるコンマ1秒の隙間。その一瞬に、裏の泥臭い物理振動によるBPM142の逆位相を寸分違わず叩き込む。タイミングが合えば、システムはそれを「正規パケット」と誤認して飲み込み、内部崩壊を起こすはずだ。</w:t>
      </w:r>
    </w:p>
    <w:p>
      <w:r>
        <w:t xml:space="preserve"/>
      </w:r>
    </w:p>
    <w:p>
      <w:r>
        <w:t>『オーケー、受け取った！』</w:t>
      </w:r>
    </w:p>
    <w:p>
      <w:r>
        <w:t>俺は通信越しに、熱を帯びた声で彼女に向かって言った。</w:t>
      </w:r>
    </w:p>
    <w:p>
      <w:r>
        <w:t>『天宮さんが作ってくれたそのレイテンシの隙間、絶対に無駄にはしねえ。……俺たちで、真逆の波長（カウンター・ノイズ）をぶつけて相殺するぞ』</w:t>
      </w:r>
    </w:p>
    <w:p>
      <w:r>
        <w:t xml:space="preserve"/>
      </w:r>
    </w:p>
    <w:p>
      <w:r>
        <w:t>第38話：反逆のカウンター・ノイズ I - 崩壊の足音</w:t>
      </w:r>
    </w:p>
    <w:p>
      <w:r>
        <w:t xml:space="preserve"/>
      </w:r>
    </w:p>
    <w:p>
      <w:r>
        <w:t>裏世界（鬼之河アンダーグラウンド）の空間が、強烈な「スタンダード波長」の照射によってひび割れ、崩壊を始めていた。</w:t>
      </w:r>
    </w:p>
    <w:p>
      <w:r>
        <w:t>ノイズたちは激しい頭痛と吐き気に襲われ、存在そのものが空間から「剥がされ」ようとしている。</w:t>
      </w:r>
    </w:p>
    <w:p>
      <w:r>
        <w:t xml:space="preserve"/>
      </w:r>
    </w:p>
    <w:p>
      <w:r>
        <w:t>だが、俺たちの耳には天宮から送られた正確な仕様パラメーターが響いていた。</w:t>
      </w:r>
    </w:p>
    <w:p>
      <w:r>
        <w:t>『奴らのメインプロセスが立ち上がる前に「準備波（プリアンブル）」が来る。BPMは142、振幅はこれから最大に膨れ上がる。天宮さんが作ってくれたレイテンシの隙間（パケットの空き）に、俺たちのカウンターを叩き込む！』</w:t>
      </w:r>
    </w:p>
    <w:p>
      <w:r>
        <w:t xml:space="preserve"/>
      </w:r>
    </w:p>
    <w:p>
      <w:r>
        <w:t>俺はテツから渡された安物のデジタルウォッチのメトロノーム機能を立ち上げ、相手の準備波と同じ正確なリズム（BPM142）を刻み始めた。</w:t>
      </w:r>
    </w:p>
    <w:p>
      <w:r>
        <w:t>デジタルなPCからのハッキングなどではない。俺たちが立て籠もっているここは、裏世界全体の物理的インフラを支える巨大な冷却・動力区画だ。目の前には、熱気と蒸気を噴き上げる小林管轄の巨大な蒸気タービンが鎮座している。</w:t>
      </w:r>
    </w:p>
    <w:p>
      <w:r>
        <w:t>本来ならパルス同調装置を組み込んで自動化するはずだったが、その実装コードを書いている時間は残されていなかった。</w:t>
      </w:r>
    </w:p>
    <w:p>
      <w:r>
        <w:t xml:space="preserve"/>
      </w:r>
    </w:p>
    <w:p>
      <w:r>
        <w:t>仕方がない――俺はジャケットの裏から、池袋のジャンク屋で「配線の束ね棒にでもしな」と押し付けられた使い込まれたドラムスティックを抜き出し、チープなデジタル時計から鳴る電子音に合わせて、タービンの制御系に噛ませた圧電（ピエゾ）素子を直接、力強く叩き始めた。</w:t>
      </w:r>
    </w:p>
    <w:p>
      <w:r>
        <w:t>カン、カン、という打撃が微小な起電力を生む。この即席のアナログTTL入力が、システムの『クロック信号（HIGH/LOW）』として機能し、タービンの回転数を相手の波長の位相と完全にロックさせる寸法だ。</w:t>
      </w:r>
    </w:p>
    <w:p>
      <w:r>
        <w:t xml:space="preserve"/>
      </w:r>
    </w:p>
    <w:p>
      <w:r>
        <w:t>「小林、タービンを相手のクロックに同期させろ。ギリギリまで溜めて、本波長が来た瞬間にカウンターを合わせる！」</w:t>
      </w:r>
    </w:p>
    <w:p>
      <w:r>
        <w:t>「無茶言いますね！ 物理レイヤーへのDoS攻撃なんて、こっちのバルブが先に吹き飛びますよ！ ……くそっ、どのみちこのままじゃ消されるんだ！ 死なばもろとも……フルスロットルで押し返してやる！」</w:t>
      </w:r>
    </w:p>
    <w:p>
      <w:r>
        <w:t xml:space="preserve"/>
      </w:r>
    </w:p>
    <w:p>
      <w:r>
        <w:t>熱気と蒸気の中で、配管が悲鳴を上げ、計器のガラスが限界を超えて吹き飛んだ。</w:t>
      </w:r>
    </w:p>
    <w:p>
      <w:r>
        <w:t>「ぐっ……！」</w:t>
      </w:r>
    </w:p>
    <w:p>
      <w:r>
        <w:t>吹き出す高温の蒸気に皮膚を焼かれながらも、俺たちはバルブの操作系から決して手を離さなかった。</w:t>
      </w:r>
    </w:p>
    <w:p>
      <w:r>
        <w:t xml:space="preserve"/>
      </w:r>
    </w:p>
    <w:p>
      <w:r>
        <w:t>第39話：反逆のカウンター・ノイズ II - 重なり合う波長</w:t>
      </w:r>
    </w:p>
    <w:p>
      <w:r>
        <w:t xml:space="preserve"/>
      </w:r>
    </w:p>
    <w:p>
      <w:r>
        <w:t>デジタル制御など一切効かない。</w:t>
      </w:r>
    </w:p>
    <w:p>
      <w:r>
        <w:t>俺と小林、テツは火傷覚悟の手動微調整で、鼓膜を劈く爆音の中、「メトロノームの音」だけを頼りに人間の意地でリズムを合わせ続ける。</w:t>
      </w:r>
    </w:p>
    <w:p>
      <w:r>
        <w:t xml:space="preserve"/>
      </w:r>
    </w:p>
    <w:p>
      <w:r>
        <w:t>表の世界から送られてくる完璧な『排除波長』。</w:t>
      </w:r>
    </w:p>
    <w:p>
      <w:r>
        <w:t>その極限の重圧と、巨大な蒸気タービンの物理的エネルギーが衝突した瞬間——空間に特異な「レイテンシの隙間」が生じた。</w:t>
      </w:r>
    </w:p>
    <w:p>
      <w:r>
        <w:t>コンマ1秒の、次元の通信エラー。</w:t>
      </w:r>
    </w:p>
    <w:p>
      <w:r>
        <w:t xml:space="preserve"/>
      </w:r>
    </w:p>
    <w:p>
      <w:r>
        <w:t>「あちゃー！ トラックのサブバッテリーももう限界だぽん！ あんたたち、空間歪ませるならさっさとキメてよ！ 社長（ボス）のスマートさと、あたしの愛車が泣いちゃうぽん！」</w:t>
      </w:r>
    </w:p>
    <w:p>
      <w:r>
        <w:t>爆音の中で、生意気な声がすぐ後の搬入口から響いた。</w:t>
      </w:r>
    </w:p>
    <w:p>
      <w:r>
        <w:t>この地下施設へ強引に黄色い愛車（トラック）を乗り入れている鈴ちゃんだ。彼女はタービンの動力部に極太の電源ケーブルを直結させた上で、運転席からBPM142の正確なリズムでアクセルをガン踏みし、オルタネーターが吐き出す「大電流」そのものをON/OFFのパルス信号（巨大なHIGH信号）として強制的に送り続けてくれている。</w:t>
      </w:r>
    </w:p>
    <w:p>
      <w:r>
        <w:t xml:space="preserve"/>
      </w:r>
    </w:p>
    <w:p>
      <w:r>
        <w:t>俺は思わず眉をひそめつつも、口元を歪めた。</w:t>
      </w:r>
    </w:p>
    <w:p>
      <w:r>
        <w:t>「……鈴ちゃん。相手の本波長が来るぞ、ペダルから足を離すなよ」</w:t>
      </w:r>
    </w:p>
    <w:p>
      <w:r>
        <w:t>「やってるぽん！ あたしがアクセルであの大電流の波形（エンベロープ）を正確に刻まにゃ、とっくにこの空間ごと弾け飛んでるぽん！ 早くあの綺麗すぎる波長をぶん殴ってやるぽん！」</w:t>
      </w:r>
    </w:p>
    <w:p>
      <w:r>
        <w:t xml:space="preserve"/>
      </w:r>
    </w:p>
    <w:p>
      <w:r>
        <w:t>俺はバルブに噛み付いている小林とテツへ視線を向けた。</w:t>
      </w:r>
    </w:p>
    <w:p>
      <w:r>
        <w:t>「聞こえたか。うちの気のいい運び屋が泣きを入れる前に終わらせるぞ」</w:t>
      </w:r>
    </w:p>
    <w:p>
      <w:r>
        <w:t>小林が熱波の中でニヤリと笑う。「……ええ！ 泥まみれでも、全員で生き残りましょう！」</w:t>
      </w:r>
    </w:p>
    <w:p>
      <w:r>
        <w:t xml:space="preserve"/>
      </w:r>
    </w:p>
    <w:p>
      <w:r>
        <w:t>俺がこの世界で見出した不確かなノイズたちが、気まぐれなパルスの隙間で繋がっていた。</w:t>
      </w:r>
    </w:p>
    <w:p>
      <w:r>
        <w:t xml:space="preserve"/>
      </w:r>
    </w:p>
    <w:p>
      <w:r>
        <w:t>第40話：反逆のカウンター・ノイズ III - 泥臭い一撃</w:t>
      </w:r>
    </w:p>
    <w:p>
      <w:r>
        <w:t xml:space="preserve"/>
      </w:r>
    </w:p>
    <w:p>
      <w:r>
        <w:t>一瞬の奇跡の交信は途絶え、歪んだ次元が引き戻される。</w:t>
      </w:r>
    </w:p>
    <w:p>
      <w:r>
        <w:t>再び、鼓膜を破らんばかりの爆音と熱波の世界。</w:t>
      </w:r>
    </w:p>
    <w:p>
      <w:r>
        <w:t xml:space="preserve"/>
      </w:r>
    </w:p>
    <w:p>
      <w:r>
        <w:t>「合わせろ……！ 天宮さんが作った隙間、絶対に逃すな」</w:t>
      </w:r>
    </w:p>
    <w:p>
      <w:r>
        <w:t>タービンの巨大な物理振動で生み出したBPM142の『逆位相の波』。</w:t>
      </w:r>
    </w:p>
    <w:p>
      <w:r>
        <w:t>その一瞬のレイテンシに寸分違わず叩き込む。空間の通信プロトコルに強烈な干渉を起こし、奴らの初期化パケットを物理層（フィジカル層）から直接へし折ってやる！</w:t>
      </w:r>
    </w:p>
    <w:p>
      <w:r>
        <w:t xml:space="preserve"/>
      </w:r>
    </w:p>
    <w:p>
      <w:r>
        <w:t>シューッ、ブシュウウウッ！！</w:t>
      </w:r>
    </w:p>
    <w:p>
      <w:r>
        <w:t>俺たちが送り込む大電流のインパルスと過負荷に耐えきれず、部屋のあちこちの配管ジョイントから高圧の赤い蒸気が激しく吹き出し始めた。サウナ以上の熱波がタービン室に充満し、視界すら白く染まっていく。</w:t>
      </w:r>
    </w:p>
    <w:p>
      <w:r>
        <w:t xml:space="preserve"/>
      </w:r>
    </w:p>
    <w:p>
      <w:r>
        <w:t>「クソッ！ ハリウッド映画のハッカーってもんはさぁ、もっとこう、涼しい部屋でポテチ食いながら『カタカタ……ッターン！』で終わるスマートなもんじゃなかったのかよ！！」</w:t>
      </w:r>
    </w:p>
    <w:p>
      <w:r>
        <w:t>小林 悠太が熱波と蒸気の中で涙目で絶叫しながらメインシャフトの固定具を弾き飛ばし、テツが全重力をかけて排気レバーを押し込んだ。</w:t>
      </w:r>
    </w:p>
    <w:p>
      <w:r>
        <w:t xml:space="preserve"/>
      </w:r>
    </w:p>
    <w:p>
      <w:r>
        <w:t>だが、極限状態の負荷は、俺の完璧な計算と予測を無惨にも打ち砕いた。</w:t>
      </w:r>
    </w:p>
    <w:p>
      <w:r>
        <w:t>「……ッ！？」</w:t>
      </w:r>
    </w:p>
    <w:p>
      <w:r>
        <w:t>想定外の物理的反発（スパイク）がバルブを直撃し、強烈な衝撃波が俺の身体を後方へと吹き飛ばす。</w:t>
      </w:r>
    </w:p>
    <w:p>
      <w:r>
        <w:t>そのまま床に叩きつけられ、右腕が痺れて動かない。常に絶対のコントロールを是としてきた俺にとって、それはあり得ない致命的なシステムエラーだった。排除波長のプレッシャーが、俺の空けた隙を突いてタービンを逆流しようと迫ってくる。</w:t>
      </w:r>
    </w:p>
    <w:p>
      <w:r>
        <w:t xml:space="preserve"/>
      </w:r>
    </w:p>
    <w:p>
      <w:r>
        <w:t>万事休す——そう直感した次の瞬間。</w:t>
      </w:r>
    </w:p>
    <w:p>
      <w:r>
        <w:t>俺を弾き飛ばした高熱のバルブ――過負荷による緊急安全装置（リミッター）の左右に、テツと小林 悠太が同時に組み付いた。</w:t>
      </w:r>
    </w:p>
    <w:p>
      <w:r>
        <w:t>俺が不在だったこの一年間、裏世界で泥水をすするように生き抜いてきた二人。事前の打ち合わせも計算もなく、互いの呼吸だけでコンマ1秒の連携（コンボ）を見せる。</w:t>
      </w:r>
    </w:p>
    <w:p>
      <w:r>
        <w:t>彼らは自身の使い古した修理用端末と予備回路をくさび代わりにしてバルブの基板へ叩き込み、自分たちの体を通して強引に安全装置の回路をショートさせたのだ。</w:t>
      </w:r>
    </w:p>
    <w:p>
      <w:r>
        <w:t xml:space="preserve"/>
      </w:r>
    </w:p>
    <w:p>
      <w:r>
        <w:t>「馬鹿な、生身でそんな大電流をバイパスさせれば——」</w:t>
      </w:r>
    </w:p>
    <w:p>
      <w:r>
        <w:t>「熱い、苦しい、泥臭い！ それが、俺たちのコードだ！！」</w:t>
      </w:r>
    </w:p>
    <w:p>
      <w:r>
        <w:t>俺の冷徹な計算が破綻した隙を、彼らの絶大な熱量（ノイズ）と、機器を犠牲にした物理的オーバーライドがカバーした。</w:t>
      </w:r>
    </w:p>
    <w:p>
      <w:r>
        <w:t xml:space="preserve"/>
      </w:r>
    </w:p>
    <w:p>
      <w:r>
        <w:t>タービンが限界を超えた轟音を上げ、強烈な「逆位相の波長の衝撃波」が裏世界から表の世界へと放たれた。</w:t>
      </w:r>
    </w:p>
    <w:p>
      <w:r>
        <w:t xml:space="preserve"/>
      </w:r>
    </w:p>
    <w:p>
      <w:r>
        <w:t>不規則で、熱苦しくて、計算だけで割り切れない『泥臭いノイズ』。</w:t>
      </w:r>
    </w:p>
    <w:p>
      <w:r>
        <w:t>俺たちの思いが乗せたカウンターの直撃弾が、次元の壁を食い破る。</w:t>
      </w:r>
    </w:p>
    <w:p>
      <w:r>
        <w:t xml:space="preserve"/>
      </w:r>
    </w:p>
    <w:p>
      <w:r>
        <w:t>第41話：反逆のカウンター・ノイズ IV - 完璧なる自滅</w:t>
      </w:r>
    </w:p>
    <w:p>
      <w:r>
        <w:t xml:space="preserve"/>
      </w:r>
    </w:p>
    <w:p>
      <w:r>
        <w:t>一方、表の世界では、黒須が高笑いを上げていた。</w:t>
      </w:r>
    </w:p>
    <w:p>
      <w:r>
        <w:t>「素晴らしい……！ 天宮 百音、君の才能は完璧だ！ これで全てのノイズが消え去り、世界は美しくなる！」</w:t>
      </w:r>
    </w:p>
    <w:p>
      <w:r>
        <w:t xml:space="preserve"/>
      </w:r>
    </w:p>
    <w:p>
      <w:r>
        <w:t>しかし次の瞬間、天宮が故意に作った「仕様のズレ」を縫うように、裏世界から放たれた極大の「泥臭いノイズ」が流れ込み、黒須たちの放っていたスタンダード波長と正面激突した。</w:t>
      </w:r>
    </w:p>
    <w:p>
      <w:r>
        <w:t xml:space="preserve"/>
      </w:r>
    </w:p>
    <w:p>
      <w:r>
        <w:t>凄まじい「干渉縞（ハウリング）」が発生し、空間全体が激しく波打った。</w:t>
      </w:r>
    </w:p>
    <w:p>
      <w:r>
        <w:t xml:space="preserve"/>
      </w:r>
    </w:p>
    <w:p>
      <w:r>
        <w:t>「な……なんだ！？ 波長が……打ち消されているだと！？ そんなバカな、私の構築した完璧なプロトコルが……ッ！」</w:t>
      </w:r>
    </w:p>
    <w:p>
      <w:r>
        <w:t>狼狽する黒須。だが、現象はそれだけでは終わらなかった。</w:t>
      </w:r>
    </w:p>
    <w:p>
      <w:r>
        <w:t>波長の完全な相殺によって生じた巨大な反動（エラー）と、意味を持たない泥臭いノイズの塊が、彼を直撃する。</w:t>
      </w:r>
    </w:p>
    <w:p>
      <w:r>
        <w:t>さらにそこへ、天宮 百音が表の世界で意図的に混入させていた『遅延パケット（致命的な仕様のズレ）』が牙を剥いた。</w:t>
      </w:r>
    </w:p>
    <w:p>
      <w:r>
        <w:t>黒須の構築したシステムは、あまりにも生真面目すぎた。送られてくるデタラメな大容量パケット（ただの打撃音と電圧スパイク）を全て『エラー』として真面目に処理（パース）しようとした結果、リソースが完全に枯渇。まるでDoS攻撃を受けたサーバーのように、彼自身の処理機構（CPU）がパンクしたのだ。</w:t>
      </w:r>
    </w:p>
    <w:p>
      <w:r>
        <w:t xml:space="preserve"/>
      </w:r>
    </w:p>
    <w:p>
      <w:r>
        <w:t>「ば、かな……解析できない……この無意味なゴミデータ（スパム）の奔流が……私のメモリを……食い破る……ッああああああ！」</w:t>
      </w:r>
    </w:p>
    <w:p>
      <w:r>
        <w:t>システムのオーバーフロー（熱暴走）により、黒須の身体に無数の亀裂が走る。</w:t>
      </w:r>
    </w:p>
    <w:p>
      <w:r>
        <w:t>ノイズを許さない完璧な仕様が仇となり、ただの物理的な力技（スパム）を捌ききれずに自滅したのだ。</w:t>
      </w:r>
    </w:p>
    <w:p>
      <w:r>
        <w:t xml:space="preserve"/>
      </w:r>
    </w:p>
    <w:p>
      <w:r>
        <w:t>空間の揺らぎが収まった時、崩壊寸前だった裏世界と表の世界は、嵐が去ったような静寂に包まれていた。</w:t>
      </w:r>
    </w:p>
    <w:p>
      <w:r>
        <w:t>彼岸の理屈をねじ伏せる、最高に泥臭い俺たちのデバッグ作業が——不条理な世界のシステムを打ち破ったのだ。</w:t>
      </w:r>
    </w:p>
    <w:p>
      <w:r>
        <w:t xml:space="preserve"/>
      </w:r>
    </w:p>
    <w:p>
      <w:r>
        <w:t>第42話：新しい世界の仕様書</w:t>
      </w:r>
    </w:p>
    <w:p>
      <w:r>
        <w:t xml:space="preserve"/>
      </w:r>
    </w:p>
    <w:p>
      <w:r>
        <w:t>世界は、強烈な光に包まれた。</w:t>
      </w:r>
    </w:p>
    <w:p>
      <w:r>
        <w:t xml:space="preserve"/>
      </w:r>
    </w:p>
    <w:p>
      <w:r>
        <w:t>黒須は、光の奔流の中で己が分解されていくのを静かに受け入れていた。</w:t>
      </w:r>
    </w:p>
    <w:p>
      <w:r>
        <w:t>自身が不要なプロセスとして切り離され、システムを構成する単なる「＋（プラス）」というメタファーの演算記号として、大いなるアーキテクチャに再吸収されていく。</w:t>
      </w:r>
    </w:p>
    <w:p>
      <w:r>
        <w:t xml:space="preserve"/>
      </w:r>
    </w:p>
    <w:p>
      <w:r>
        <w:t>パキ、と音を立てて、彼の耳から黒いインカムが滑り落ちた。</w:t>
      </w:r>
    </w:p>
    <w:p>
      <w:r>
        <w:t>常にシステムの冷徹な指令を受信していると思われていたその小さなデバイスから、ノイズ混じりの微かな音が漏れている。</w:t>
      </w:r>
    </w:p>
    <w:p>
      <w:r>
        <w:t>それは——かすれた、古い人間の女性の『歌声』だった。</w:t>
      </w:r>
    </w:p>
    <w:p>
      <w:r>
        <w:t xml:space="preserve"/>
      </w:r>
    </w:p>
    <w:p>
      <w:r>
        <w:t>それを通信越しに聞いたのか、天宮たちが息を呑む気配がした。</w:t>
      </w:r>
    </w:p>
    <w:p>
      <w:r>
        <w:t xml:space="preserve"/>
      </w:r>
    </w:p>
    <w:p>
      <w:r>
        <w:t>『……ああ。やはり、少し性能が落ちていたようですね』</w:t>
      </w:r>
    </w:p>
    <w:p>
      <w:r>
        <w:t xml:space="preserve"/>
      </w:r>
    </w:p>
    <w:p>
      <w:r>
        <w:t>光の中で分解されながら、黒須は自嘲気味に微笑んだ。</w:t>
      </w:r>
    </w:p>
    <w:p>
      <w:r>
        <w:t>本来のメインサーバーからのリソース供給を絶たれ、スタンドアローン状態に陥った彼の処理機構は、すでに限界を迎えていたのだ。</w:t>
      </w:r>
    </w:p>
    <w:p>
      <w:r>
        <w:t>遠い昔。まだ彼が大国のトップチューナーだった頃、見逃してしまった小さな「ノイズ」の子供。自分のチューニング能力の半分を与えて強引に世界に繋ぎ止めたその子は、後に歌手となり、天寿を全うするまで多くの人々を笑顔にした。</w:t>
      </w:r>
    </w:p>
    <w:p>
      <w:r>
        <w:t>インカムから流れるその歌声には、かつて彼が失った、美しくも不規則な「チューニングの旋律」が微かに混ざっていた。</w:t>
      </w:r>
    </w:p>
    <w:p>
      <w:r>
        <w:t xml:space="preserve"/>
      </w:r>
    </w:p>
    <w:p>
      <w:r>
        <w:t>（私はもう、あの子の人生を見届けた。……だから、もういいのです）</w:t>
      </w:r>
    </w:p>
    <w:p>
      <w:r>
        <w:t xml:space="preserve"/>
      </w:r>
    </w:p>
    <w:p>
      <w:r>
        <w:t>完璧なシステムの手先は、自らが密かに愛し続けた「人間（ノイズ）の歌声」に包まれながら、静かに光の粒子となって世界から消え去っていった。</w:t>
      </w:r>
    </w:p>
    <w:p>
      <w:r>
        <w:t xml:space="preserve"/>
      </w:r>
    </w:p>
    <w:p>
      <w:r>
        <w:t>「あれ？ ……おばあちゃん？」</w:t>
      </w:r>
    </w:p>
    <w:p>
      <w:r>
        <w:t>通信の向こうで、鈴ちゃんが不思議そうに呟いた声だけが、静寂の空間に微かに響いた。</w:t>
      </w:r>
    </w:p>
    <w:p>
      <w:r>
        <w:t xml:space="preserve"/>
      </w:r>
    </w:p>
    <w:p>
      <w:r>
        <w:t>システムが強制的に世界を消去しようとして放った強烈な排除波長は、天宮が作ったコンマ1秒のレイテンシに、俺たちが泥臭い手作業で寸分違わず叩き込んだ逆位相の物理ジャミングを「正規パケット」として飲み込み、致命的な内部崩壊（パケット・ドロップ）を引き起こして完全に破綻した。</w:t>
      </w:r>
    </w:p>
    <w:p>
      <w:r>
        <w:t xml:space="preserve"/>
      </w:r>
    </w:p>
    <w:p>
      <w:r>
        <w:t>しかし、俺たちが成し遂げたのはそこまでだった。</w:t>
      </w:r>
    </w:p>
    <w:p>
      <w:r>
        <w:t>システムそのものを書き換えるような大団円などあり得ない。今回の勝利は、あくまで「完璧なシステムが放った初期化パケットの隙を、アナログの執念による物理的DoS攻撃で弾き返した」に過ぎないのだ。システムは依然として存在し、いつまたあのような強烈な排除波長を放ってくるかは分からない。</w:t>
      </w:r>
    </w:p>
    <w:p>
      <w:r>
        <w:t xml:space="preserve"/>
      </w:r>
    </w:p>
    <w:p>
      <w:r>
        <w:t>「終わった……の？」</w:t>
      </w:r>
    </w:p>
    <w:p>
      <w:r>
        <w:t>天宮はメイン・コンソールの横に崩れ落ち、肩で息をしながら天井を見上げた。</w:t>
      </w:r>
    </w:p>
    <w:p>
      <w:r>
        <w:t xml:space="preserve"/>
      </w:r>
    </w:p>
    <w:p>
      <w:r>
        <w:t>『ああ。今は、な』</w:t>
      </w:r>
    </w:p>
    <w:p>
      <w:r>
        <w:t>俺が通信越しに呼びかけると、彼女はぼんやりと虚空を見つめ返した。</w:t>
      </w:r>
    </w:p>
    <w:p>
      <w:r>
        <w:t>『そっちのシステムログを見たが、排除プロセスは完全に沈黙した。俺たちのカウンター・ノイズが、一時的とはいえシステムのコアに到達して干渉できたんだ』</w:t>
      </w:r>
    </w:p>
    <w:p>
      <w:r>
        <w:t xml:space="preserve"/>
      </w:r>
    </w:p>
    <w:p>
      <w:r>
        <w:t>これは大きな前進だった。</w:t>
      </w:r>
    </w:p>
    <w:p>
      <w:r>
        <w:t>表から波長の仕様を解析し、裏から完全に逆位相の物理振動を叩き込むこの手法が確立された以上、裏世界に落ちたノイズたちを少しずつ「スタンダード」な領域へチューニングし直す技術の基盤はできたと言える。</w:t>
      </w:r>
    </w:p>
    <w:p>
      <w:r>
        <w:t xml:space="preserve"/>
      </w:r>
    </w:p>
    <w:p>
      <w:r>
        <w:t>「土屋さん。……こっちに、帰ってきて。仕事、溜まってるんだから」</w:t>
      </w:r>
    </w:p>
    <w:p>
      <w:r>
        <w:t xml:space="preserve"/>
      </w:r>
    </w:p>
    <w:p>
      <w:r>
        <w:t>震える声で、彼女はいつものPMとしての厳しい——けれど泣き出しそうな声で言った。</w:t>
      </w:r>
    </w:p>
    <w:p>
      <w:r>
        <w:t>俺は裏世界の薄暗いコロニーで、顔をクシャクシャにしながら笑った。</w:t>
      </w:r>
    </w:p>
    <w:p>
      <w:r>
        <w:t xml:space="preserve"/>
      </w:r>
    </w:p>
    <w:p>
      <w:r>
        <w:t>『わかったけど、今日は休もうよ。明日は休みだしさ』</w:t>
      </w:r>
    </w:p>
    <w:p>
      <w:r>
        <w:t xml:space="preserve"/>
      </w:r>
    </w:p>
    <w:p>
      <w:r>
        <w:t>システムとの戦いのための、次の仕様書（スペック）を書くのは、少しだけ眠ってからでも遅くはないはずだ。</w:t>
      </w:r>
    </w:p>
    <w:p>
      <w:r>
        <w:t xml:space="preserve"/>
      </w:r>
    </w:p>
    <w:p>
      <w:r>
        <w:t>第43話・最終話：終わらない運用保守（メンテナンス）</w:t>
      </w:r>
    </w:p>
    <w:p>
      <w:r>
        <w:t xml:space="preserve"/>
      </w:r>
    </w:p>
    <w:p>
      <w:r>
        <w:t>強烈な光が収められてから数週間。</w:t>
      </w:r>
    </w:p>
    <w:p>
      <w:r>
        <w:t>世界は、何事もなかったかのように平穏に回っている。</w:t>
      </w:r>
    </w:p>
    <w:p>
      <w:r>
        <w:t xml:space="preserve"/>
      </w:r>
    </w:p>
    <w:p>
      <w:r>
        <w:t>空の色も、街の喧騒も、以前と何も変わらない。システムが支配する「表の世界（フロント）」は依然として強固であり、黒須という末端の監査プロセスを失った穴も、すぐに別の代替プログラムによって静かに補填されたのだろう。</w:t>
      </w:r>
    </w:p>
    <w:p>
      <w:r>
        <w:t xml:space="preserve"/>
      </w:r>
    </w:p>
    <w:p>
      <w:r>
        <w:t>結局のところ、俺たちが成し遂げたのは「世界の構造を書き換える」ような大それた革命ではなかった。</w:t>
      </w:r>
    </w:p>
    <w:p>
      <w:r>
        <w:t>ただ、システムが振り下ろそうとした初期化の排除パケットを、物理的なDoS（カウンターノイズ）で強引にへし折り、完璧な波長の壁の奥底に、俺たちだけが通信できる「非同期のバックドア（抜け穴）」を作り出した――ただそれだけだ。</w:t>
      </w:r>
    </w:p>
    <w:p>
      <w:r>
        <w:t xml:space="preserve"/>
      </w:r>
    </w:p>
    <w:p>
      <w:r>
        <w:t>「……現在、裏世界（アンダーグラウンド）からのパケットロス率は３パーセント。許容範囲内ね。これなら、テツや小林さんたちのデータを少しずつカプセル化して、こっちのスタンダード領域にサルベージできるわ」</w:t>
      </w:r>
    </w:p>
    <w:p>
      <w:r>
        <w:t xml:space="preserve"/>
      </w:r>
    </w:p>
    <w:p>
      <w:r>
        <w:t>都内のレンタルオフィスの会議室。</w:t>
      </w:r>
    </w:p>
    <w:p>
      <w:r>
        <w:t>表向きは通常の開発プロジェクトの打ち合わせだが、ノートPCの画面に映っているのは、システムの監視網を掻い潜って裏世界と極秘で通信する非正規のダッシュボードだ。</w:t>
      </w:r>
    </w:p>
    <w:p>
      <w:r>
        <w:t>天宮 百音は、いつもの厳しいPMの顔つきで、数字の推移を睨みつけている。彼女の左手の薬指には、あの日渡した指輪が光っていた。</w:t>
      </w:r>
    </w:p>
    <w:p>
      <w:r>
        <w:t xml:space="preserve"/>
      </w:r>
    </w:p>
    <w:p>
      <w:r>
        <w:t>「ああ。小林さんのタービンがある程度安定して『裏』からリソースを供給してくれてるおかげだな。気は長く持たないといけないが、これで裏に落ちた連中を、一人ずつ表の戸籍（データ）に復元してデプロイし直す道筋はできた」</w:t>
      </w:r>
    </w:p>
    <w:p>
      <w:r>
        <w:t xml:space="preserve"/>
      </w:r>
    </w:p>
    <w:p>
      <w:r>
        <w:t>大団円ではない。むしろ、俺たちの「本当の仕事」はここから始まったのだ。</w:t>
      </w:r>
    </w:p>
    <w:p>
      <w:r>
        <w:t>巨大なシステムという絶対的な権威を相手に、バレないように仕様の隙間を突き、バグを利用して、理不尽に消去された人間たちを少しずつこの世界に書き戻していく——終わりのない運用保守（メンテナンス）。</w:t>
      </w:r>
    </w:p>
    <w:p>
      <w:r>
        <w:t xml:space="preserve"/>
      </w:r>
    </w:p>
    <w:p>
      <w:r>
        <w:t>「……でも、油断はできないわ。システム側も、あの時の私たちの干渉を学習しているはず。次に何か仕掛けてくるときは、もっと厄介な排除パケット（あるいは新プロトコル）を投げてくる」</w:t>
      </w:r>
    </w:p>
    <w:p>
      <w:r>
        <w:t>「その時はまた、こっちも徹夜でタービン回して、逆位相の物理パッチを当てるさ」</w:t>
      </w:r>
    </w:p>
    <w:p>
      <w:r>
        <w:t xml:space="preserve"/>
      </w:r>
    </w:p>
    <w:p>
      <w:r>
        <w:t>俺が笑うと、彼女もやれやれという顔で小さく息をつき、ノートPCをパタンと閉じた。</w:t>
      </w:r>
    </w:p>
    <w:p>
      <w:r>
        <w:t xml:space="preserve"/>
      </w:r>
    </w:p>
    <w:p>
      <w:r>
        <w:t>「とりあえず、今日の分のサルベージ・バッチは流し終えたわ。……少し休まない？ 明日は休みだし」</w:t>
      </w:r>
    </w:p>
    <w:p>
      <w:r>
        <w:t>「そうだな。上野の美術館のチケット、まだ生きてるしな」</w:t>
      </w:r>
    </w:p>
    <w:p>
      <w:r>
        <w:t xml:space="preserve"/>
      </w:r>
    </w:p>
    <w:p>
      <w:r>
        <w:t>日常は続く。終わらない戦いも続く。</w:t>
      </w:r>
    </w:p>
    <w:p>
      <w:r>
        <w:t>だが、もう俺たちは無力に消去されるだけの歯車ではない。</w:t>
      </w:r>
    </w:p>
    <w:p>
      <w:r>
        <w:t xml:space="preserve"/>
      </w:r>
    </w:p>
    <w:p>
      <w:r>
        <w:t>その一方で、裏世界の薄暗いコロニー。</w:t>
      </w:r>
    </w:p>
    <w:p>
      <w:r>
        <w:t>テツは手元の古い端末を睨みつけながら、一人深く息を吐いていた。</w:t>
      </w:r>
    </w:p>
    <w:p>
      <w:r>
        <w:t xml:space="preserve"/>
      </w:r>
    </w:p>
    <w:p>
      <w:r>
        <w:t>（……だが、やっぱり腑に落ちねえ。あの時、表のシステムが放とうとした完璧なはずの『排除波長』……なんであの波長の根源（コア）に、俺たちノイズみたいな不規則な揺らぎがわずかに混ざってたんだ？）</w:t>
      </w:r>
    </w:p>
    <w:p>
      <w:r>
        <w:t xml:space="preserve"/>
      </w:r>
    </w:p>
    <w:p>
      <w:r>
        <w:t>システムの中枢にスパイがいるのか、あるいはシステムそのものが、ノイズというバグを内包する形で最初から設計されていたのか。</w:t>
      </w:r>
    </w:p>
    <w:p>
      <w:r>
        <w:t>テツの野生の勘は、まだこの戦いの「本当の根源」の姿を見ていないことを告げていた。</w:t>
      </w:r>
    </w:p>
    <w:p>
      <w:r>
        <w:t xml:space="preserve"/>
      </w:r>
    </w:p>
    <w:p>
      <w:r>
        <w:t>一方その頃。</w:t>
      </w:r>
    </w:p>
    <w:p>
      <w:r>
        <w:t>システムの深層、誰もアクセスできないはずの隔離領域。</w:t>
      </w:r>
    </w:p>
    <w:p>
      <w:r>
        <w:t xml:space="preserve"/>
      </w:r>
    </w:p>
    <w:p>
      <w:r>
        <w:t>一匹の電子的な昆虫（バグ）が、蠢きながら自己増殖を始めていた。</w:t>
      </w:r>
    </w:p>
    <w:p>
      <w:r>
        <w:t>黒須というプロセスから零れ落ちた「人間の感情（ノイズ）」を取り込み、赤黒く変異したそれは、システム自身も予期せぬ未知の脅威として、静かに、そして確実に牙を研いでいる――。</w:t>
      </w:r>
    </w:p>
    <w:p>
      <w:r>
        <w:t xml:space="preserve"/>
      </w:r>
    </w:p>
    <w:p>
      <w:r>
        <w:t>そして、オフィスの近くのカフェ。</w:t>
      </w:r>
    </w:p>
    <w:p>
      <w:r>
        <w:t>伊藤 結衣は、カウンターでコーヒーのドリップをしながら、ふと窓の外を見上げた。</w:t>
      </w:r>
    </w:p>
    <w:p>
      <w:r>
        <w:t>世界が歪み、そしてギリギリで初期化を免れたことなど、一般人である彼女は知る由もない。</w:t>
      </w:r>
    </w:p>
    <w:p>
      <w:r>
        <w:t xml:space="preserve"/>
      </w:r>
    </w:p>
    <w:p>
      <w:r>
        <w:t>ただ、なぜだろう。</w:t>
      </w:r>
    </w:p>
    <w:p>
      <w:r>
        <w:t>ふと、いつも昼休みにコーヒーを買いに来ていた「常連のエンジニアたち」の騒がしい笑顔が、記憶の端にフッとよぎったような気がした。顔も名前もはっきりとは思い出せないけれど、何かが足りないような、寂しい残滓。</w:t>
      </w:r>
    </w:p>
    <w:p>
      <w:r>
        <w:t xml:space="preserve"/>
      </w:r>
    </w:p>
    <w:p>
      <w:r>
        <w:t>「……また、来てくれないかな」</w:t>
      </w:r>
    </w:p>
    <w:p>
      <w:r>
        <w:t xml:space="preserve"/>
      </w:r>
    </w:p>
    <w:p>
      <w:r>
        <w:t>結衣は誰に言うでもなく小さく呟き、今日も変わらない笑顔で、新しいお客さんを迎え入れた。</w:t>
      </w:r>
    </w:p>
    <w:p>
      <w:r>
        <w:t>いつか、彼らが本当の意味で「復元」され、このカフェの扉を開くその日まで。</w:t>
      </w:r>
    </w:p>
    <w:p>
      <w:r>
        <w:t xml:space="preserve"/>
      </w:r>
    </w:p>
    <w:p>
      <w:r>
        <w:t>（第2部・完）</w:t>
      </w:r>
    </w:p>
    <w:p>
      <w:r>
        <w:t xml:space="preserve"/>
      </w:r>
    </w:p>
    <w:p>
      <w:r>
        <w:t>２２話 断章：侵食</w:t>
      </w:r>
    </w:p>
    <w:p>
      <w:r>
        <w:t xml:space="preserve"/>
      </w:r>
    </w:p>
    <w:p>
      <w:r>
        <w:t>システムの絶対的な秩序において、「ノイズ」はただちに検知され、パージされるべき対象である。</w:t>
      </w:r>
    </w:p>
    <w:p>
      <w:r>
        <w:t>かつてその役割は、論理の刃を振るう「処刑人」たちによって手作業で、あるいは半自動で行われていた。しかし、彼らの属人的な干渉すらも、より高次の自律システムは「不要なレイヤー」と判断したのだろう。</w:t>
      </w:r>
    </w:p>
    <w:p>
      <w:r>
        <w:t xml:space="preserve"/>
      </w:r>
    </w:p>
    <w:p>
      <w:r>
        <w:t>今、世界の末端領域（エッジ）で静かに進行しているのは、名もなき自律型削除プロセス群による、血の通わない純粋な「侵食」だ。</w:t>
      </w:r>
    </w:p>
    <w:p>
      <w:r>
        <w:t xml:space="preserve"/>
      </w:r>
    </w:p>
    <w:p>
      <w:r>
        <w:t>果てしなく続く灰色の砂漠。</w:t>
      </w:r>
    </w:p>
    <w:p>
      <w:r>
        <w:t>そこにはかつて、緻密にレンダリングされたビルディングや、電子的な信号で息づく人々のトラフィックが存在していた。だが今は、意味を剝奪されたコードの死骸たる――ゼロとイチの残骸が砕け散った「砂」だけが延々と広がっている。世界の一部が論理崩壊を引き起こし、完全にフォーマット（初期化）された沈黙の空間だ。</w:t>
      </w:r>
    </w:p>
    <w:p>
      <w:r>
        <w:t xml:space="preserve"/>
      </w:r>
    </w:p>
    <w:p>
      <w:r>
        <w:t>その荒涼とした上空を、黒い雲のようなものが覆い尽くそうとしていた。</w:t>
      </w:r>
    </w:p>
    <w:p>
      <w:r>
        <w:t xml:space="preserve"/>
      </w:r>
    </w:p>
    <w:p>
      <w:r>
        <w:t>『――対象セクタ、論理崩壊率99.9%。これより残留ノイズの掃討および領域の完全初期化に移行する』</w:t>
      </w:r>
    </w:p>
    <w:p>
      <w:r>
        <w:t xml:space="preserve"/>
      </w:r>
    </w:p>
    <w:p>
      <w:r>
        <w:t>それは、空を埋め尽くすほどの電子的な羽音を響かせて飛来する、微小なプロセス・ボットの群れだった。</w:t>
      </w:r>
    </w:p>
    <w:p>
      <w:r>
        <w:t>一つ一つは単純なガベージコレクション機能しか持たないスクリプトに過ぎない。しかし、兆を超える単位で集結し、群体として同期駆動するその姿は、まるで旧約聖書に記された厄災――「イナゴの群れ」そのものだった。</w:t>
      </w:r>
    </w:p>
    <w:p>
      <w:r>
        <w:t xml:space="preserve"/>
      </w:r>
    </w:p>
    <w:p>
      <w:r>
        <w:t>彼らは崩壊した領域の「砂」、すなわち無意味化したデッドリンクの断片をその身に帯びながら、暗雲となって次のセクタへと飛翔していく。</w:t>
      </w:r>
    </w:p>
    <w:p>
      <w:r>
        <w:t>黒いイナゴの群れが通り過ぎた後は、あらゆるテクスチャが不可逆的に削り取られ、ただ元の灰色の砂漠へと還っていく。彼らは砂漠を喰らい、砂漠から生まれ、そして崩壊した砂を運びながら、システム全体を一歩ずつ巨大な虚無で塗り潰していく。</w:t>
      </w:r>
    </w:p>
    <w:p>
      <w:r>
        <w:t xml:space="preserve"/>
      </w:r>
    </w:p>
    <w:p>
      <w:r>
        <w:t>システムによるノイズ排除は、もはや「個別の異物の抹殺」というデバッグのフェーズを超え、汚染区画そのものを物理レイヤーごと消し去る「侵食」へと変貌しつつあった。</w:t>
      </w:r>
    </w:p>
    <w:p>
      <w:r>
        <w:t xml:space="preserve"/>
      </w:r>
    </w:p>
    <w:p>
      <w:r>
        <w:t>果てしなく砂漠を運ぶイナゴの群れが、次の街区の空を黒く染め上げる。</w:t>
      </w:r>
    </w:p>
    <w:p>
      <w:r>
        <w:t>システムの崩壊は、誰の目にも触れることなく、ただ冷徹なアルゴリズムに従って進み続けていた。</w:t>
      </w:r>
    </w:p>
    <w:sectPr w:rsidR="00491C6D" w:rsidSect="00A25799">
      <w:headerReference w:type="even" r:id="rId8"/>
      <w:headerReference w:type="default" r:id="rId9"/>
      <w:footerReference w:type="even" r:id="rId10"/>
      <w:footerReference w:type="default" r:id="rId11"/>
      <w:headerReference w:type="first" r:id="rId12"/>
      <w:footerReference w:type="first" r:id="rId13"/>
      <w:pgSz w:w="16838" w:h="11906" w:orient="landscape" w:code="9"/>
      <w:pgMar w:top="1701" w:right="1701" w:bottom="1701" w:left="851" w:header="851" w:footer="992" w:gutter="0"/>
      <w:pgNumType w:start="0"/>
      <w:cols w:space="425"/>
      <w:textDirection w:val="tbRl"/>
      <w:docGrid w:type="linesAndChars" w:linePitch="420" w:charSpace="-154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E002F" w:rsidRDefault="000E002F" w:rsidP="00E977C3">
      <w:r>
        <w:separator/>
      </w:r>
    </w:p>
  </w:endnote>
  <w:endnote w:type="continuationSeparator" w:id="0">
    <w:p w:rsidR="000E002F" w:rsidRDefault="000E002F" w:rsidP="00E977C3">
      <w:r>
        <w:continuationSeparator/>
      </w:r>
    </w:p>
  </w:endnote>
</w:endnotes>
</file>

<file path=word/fontTable.xml><?xml version="1.0" encoding="utf-8"?>
<w:fonts xmlns:r="http://schemas.openxmlformats.org/officeDocument/2006/relationships" xmlns:w="http://schemas.openxmlformats.org/wordprocessingml/2006/main">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126E" w:rsidRDefault="00C8126E">
    <w:pPr>
      <w:pStyle w:val="a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40433343"/>
      <w:docPartObj>
        <w:docPartGallery w:val="Page Numbers (Bottom of Page)"/>
        <w:docPartUnique/>
      </w:docPartObj>
    </w:sdtPr>
    <w:sdtContent>
      <w:p w:rsidR="000E002F" w:rsidRDefault="00420DF4">
        <w:pPr>
          <w:pStyle w:val="a5"/>
          <w:jc w:val="center"/>
        </w:pPr>
        <w:fldSimple w:instr="PAGE   \* MERGEFORMAT">
          <w:r w:rsidR="00C8126E" w:rsidRPr="00C8126E">
            <w:rPr>
              <w:noProof/>
              <w:lang w:val="ja-JP"/>
            </w:rPr>
            <w:t>0</w:t>
          </w:r>
        </w:fldSimple>
      </w:p>
    </w:sdtContent>
  </w:sdt>
  <w:p w:rsidR="000E002F" w:rsidRDefault="000E002F">
    <w:pPr>
      <w:pStyle w:val="a5"/>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126E" w:rsidRDefault="00C8126E">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E002F" w:rsidRDefault="000E002F" w:rsidP="00E977C3">
      <w:r>
        <w:separator/>
      </w:r>
    </w:p>
  </w:footnote>
  <w:footnote w:type="continuationSeparator" w:id="0">
    <w:p w:rsidR="000E002F" w:rsidRDefault="000E002F" w:rsidP="00E977C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126E" w:rsidRDefault="00C8126E">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126E" w:rsidRDefault="00C8126E">
    <w:pPr>
      <w:pStyle w:val="a3"/>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126E" w:rsidRDefault="00C8126E">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1D5F13"/>
    <w:multiLevelType w:val="hybridMultilevel"/>
    <w:tmpl w:val="3B72FF0A"/>
    <w:lvl w:ilvl="0" w:tplc="3AE83846">
      <w:start w:val="2"/>
      <w:numFmt w:val="bullet"/>
      <w:suff w:val="space"/>
      <w:lvlText w:val="※"/>
      <w:lvlJc w:val="left"/>
      <w:pPr>
        <w:ind w:left="200" w:hanging="200"/>
      </w:pPr>
      <w:rPr>
        <w:rFonts w:ascii="ＭＳ 明朝" w:eastAsia="ＭＳ 明朝" w:hAnsi="ＭＳ 明朝" w:cs="Times New Roman"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1">
    <w:nsid w:val="4CBD325E"/>
    <w:multiLevelType w:val="hybridMultilevel"/>
    <w:tmpl w:val="A01A77D2"/>
    <w:lvl w:ilvl="0" w:tplc="24A29D1A">
      <w:start w:val="1"/>
      <w:numFmt w:val="bullet"/>
      <w:suff w:val="space"/>
      <w:lvlText w:val="・"/>
      <w:lvlJc w:val="left"/>
      <w:pPr>
        <w:ind w:left="220" w:hanging="220"/>
      </w:pPr>
      <w:rPr>
        <w:rFonts w:ascii="ＭＳ 明朝" w:eastAsia="ＭＳ 明朝" w:hAnsi="ＭＳ 明朝" w:cs="Times New Roman"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2">
    <w:nsid w:val="5B6611D9"/>
    <w:multiLevelType w:val="hybridMultilevel"/>
    <w:tmpl w:val="ABB01A3C"/>
    <w:lvl w:ilvl="0" w:tplc="CC5EECEC">
      <w:start w:val="2"/>
      <w:numFmt w:val="bullet"/>
      <w:suff w:val="space"/>
      <w:lvlText w:val="※"/>
      <w:lvlJc w:val="left"/>
      <w:pPr>
        <w:ind w:left="200" w:hanging="200"/>
      </w:pPr>
      <w:rPr>
        <w:rFonts w:ascii="ＭＳ 明朝" w:eastAsia="ＭＳ 明朝" w:hAnsi="ＭＳ 明朝" w:cs="Times New Roman"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bordersDoNotSurroundHeader/>
  <w:bordersDoNotSurroundFooter/>
  <w:hideSpellingErrors/>
  <w:proofState w:spelling="clean" w:grammar="dirty"/>
  <w:attachedTemplate r:id="rId1"/>
  <w:defaultTabStop w:val="840"/>
  <w:drawingGridHorizontalSpacing w:val="101"/>
  <w:drawingGridVerticalSpacing w:val="210"/>
  <w:displayHorizontalDrawingGridEvery w:val="0"/>
  <w:displayVerticalDrawingGridEvery w:val="2"/>
  <w:characterSpacingControl w:val="compressPunctuation"/>
  <w:hdrShapeDefaults>
    <o:shapedefaults v:ext="edit" spidmax="1433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475E80"/>
    <w:rsid w:val="000004AC"/>
    <w:rsid w:val="000011BE"/>
    <w:rsid w:val="000012E3"/>
    <w:rsid w:val="00002155"/>
    <w:rsid w:val="000025B5"/>
    <w:rsid w:val="00003A08"/>
    <w:rsid w:val="00003F83"/>
    <w:rsid w:val="00004838"/>
    <w:rsid w:val="00004CCA"/>
    <w:rsid w:val="000074F1"/>
    <w:rsid w:val="000108D8"/>
    <w:rsid w:val="00010B57"/>
    <w:rsid w:val="00011083"/>
    <w:rsid w:val="00011210"/>
    <w:rsid w:val="000116A0"/>
    <w:rsid w:val="00011E7A"/>
    <w:rsid w:val="00012555"/>
    <w:rsid w:val="00015278"/>
    <w:rsid w:val="000158C9"/>
    <w:rsid w:val="00015A43"/>
    <w:rsid w:val="00015B69"/>
    <w:rsid w:val="00015FED"/>
    <w:rsid w:val="00016413"/>
    <w:rsid w:val="000164DE"/>
    <w:rsid w:val="00016BD4"/>
    <w:rsid w:val="00016E36"/>
    <w:rsid w:val="00016FEF"/>
    <w:rsid w:val="0001774B"/>
    <w:rsid w:val="000177BA"/>
    <w:rsid w:val="0001780B"/>
    <w:rsid w:val="00020454"/>
    <w:rsid w:val="00021B71"/>
    <w:rsid w:val="00022F28"/>
    <w:rsid w:val="0002374D"/>
    <w:rsid w:val="00023A93"/>
    <w:rsid w:val="00025523"/>
    <w:rsid w:val="00025735"/>
    <w:rsid w:val="000267E4"/>
    <w:rsid w:val="00026F10"/>
    <w:rsid w:val="00027915"/>
    <w:rsid w:val="00030DD1"/>
    <w:rsid w:val="00032A98"/>
    <w:rsid w:val="00032CD4"/>
    <w:rsid w:val="000338EA"/>
    <w:rsid w:val="00033E19"/>
    <w:rsid w:val="00033F2A"/>
    <w:rsid w:val="00034E74"/>
    <w:rsid w:val="000367AC"/>
    <w:rsid w:val="00037A4B"/>
    <w:rsid w:val="00037F90"/>
    <w:rsid w:val="000405D7"/>
    <w:rsid w:val="000416E2"/>
    <w:rsid w:val="00041C65"/>
    <w:rsid w:val="00041EFE"/>
    <w:rsid w:val="0004438B"/>
    <w:rsid w:val="00044737"/>
    <w:rsid w:val="000448C3"/>
    <w:rsid w:val="00045055"/>
    <w:rsid w:val="000460C2"/>
    <w:rsid w:val="0004757A"/>
    <w:rsid w:val="00047CF4"/>
    <w:rsid w:val="0005106D"/>
    <w:rsid w:val="000510C4"/>
    <w:rsid w:val="00052093"/>
    <w:rsid w:val="0005474D"/>
    <w:rsid w:val="00054AA2"/>
    <w:rsid w:val="00054AD6"/>
    <w:rsid w:val="00055040"/>
    <w:rsid w:val="00055397"/>
    <w:rsid w:val="00055660"/>
    <w:rsid w:val="00055783"/>
    <w:rsid w:val="0005753C"/>
    <w:rsid w:val="000578A5"/>
    <w:rsid w:val="000605CF"/>
    <w:rsid w:val="00060BC6"/>
    <w:rsid w:val="0006117E"/>
    <w:rsid w:val="0006226E"/>
    <w:rsid w:val="00062423"/>
    <w:rsid w:val="00062600"/>
    <w:rsid w:val="00062CDD"/>
    <w:rsid w:val="00062F2E"/>
    <w:rsid w:val="000636FF"/>
    <w:rsid w:val="00064F77"/>
    <w:rsid w:val="00065636"/>
    <w:rsid w:val="000658D1"/>
    <w:rsid w:val="00066251"/>
    <w:rsid w:val="0006680B"/>
    <w:rsid w:val="00066D5E"/>
    <w:rsid w:val="000677A6"/>
    <w:rsid w:val="00067C6A"/>
    <w:rsid w:val="000705FB"/>
    <w:rsid w:val="00071224"/>
    <w:rsid w:val="0007126F"/>
    <w:rsid w:val="00071FB1"/>
    <w:rsid w:val="000725C2"/>
    <w:rsid w:val="00072689"/>
    <w:rsid w:val="0007428A"/>
    <w:rsid w:val="00074613"/>
    <w:rsid w:val="00074DD7"/>
    <w:rsid w:val="000758F3"/>
    <w:rsid w:val="00075933"/>
    <w:rsid w:val="0008154B"/>
    <w:rsid w:val="00081BD4"/>
    <w:rsid w:val="00082C3A"/>
    <w:rsid w:val="00082DF5"/>
    <w:rsid w:val="00083A8A"/>
    <w:rsid w:val="00083B5E"/>
    <w:rsid w:val="00083D17"/>
    <w:rsid w:val="00083F99"/>
    <w:rsid w:val="000843B4"/>
    <w:rsid w:val="00085F72"/>
    <w:rsid w:val="00086053"/>
    <w:rsid w:val="00086339"/>
    <w:rsid w:val="000867D3"/>
    <w:rsid w:val="00086F2F"/>
    <w:rsid w:val="000871EA"/>
    <w:rsid w:val="0008780C"/>
    <w:rsid w:val="00087CBE"/>
    <w:rsid w:val="00087CE9"/>
    <w:rsid w:val="00087F64"/>
    <w:rsid w:val="0009005F"/>
    <w:rsid w:val="00090128"/>
    <w:rsid w:val="00090224"/>
    <w:rsid w:val="00090F64"/>
    <w:rsid w:val="00090FA2"/>
    <w:rsid w:val="0009104E"/>
    <w:rsid w:val="00091599"/>
    <w:rsid w:val="00091772"/>
    <w:rsid w:val="00091E06"/>
    <w:rsid w:val="00092E7E"/>
    <w:rsid w:val="000932C4"/>
    <w:rsid w:val="00093558"/>
    <w:rsid w:val="000938AE"/>
    <w:rsid w:val="00093C2A"/>
    <w:rsid w:val="00095BE4"/>
    <w:rsid w:val="00096D31"/>
    <w:rsid w:val="00097508"/>
    <w:rsid w:val="000A03A9"/>
    <w:rsid w:val="000A0B29"/>
    <w:rsid w:val="000A37B2"/>
    <w:rsid w:val="000A512A"/>
    <w:rsid w:val="000A54D3"/>
    <w:rsid w:val="000A57CA"/>
    <w:rsid w:val="000A5B72"/>
    <w:rsid w:val="000A5FE3"/>
    <w:rsid w:val="000A62BC"/>
    <w:rsid w:val="000A75CF"/>
    <w:rsid w:val="000A78F8"/>
    <w:rsid w:val="000B0196"/>
    <w:rsid w:val="000B0C1A"/>
    <w:rsid w:val="000B1899"/>
    <w:rsid w:val="000B1A27"/>
    <w:rsid w:val="000B2264"/>
    <w:rsid w:val="000B3784"/>
    <w:rsid w:val="000B3AB2"/>
    <w:rsid w:val="000B51A8"/>
    <w:rsid w:val="000C14AF"/>
    <w:rsid w:val="000C152A"/>
    <w:rsid w:val="000C1601"/>
    <w:rsid w:val="000C1653"/>
    <w:rsid w:val="000C1D47"/>
    <w:rsid w:val="000C1F1A"/>
    <w:rsid w:val="000C209C"/>
    <w:rsid w:val="000C288D"/>
    <w:rsid w:val="000C325F"/>
    <w:rsid w:val="000C662A"/>
    <w:rsid w:val="000C78C1"/>
    <w:rsid w:val="000D05C9"/>
    <w:rsid w:val="000D089C"/>
    <w:rsid w:val="000D0FD0"/>
    <w:rsid w:val="000D1A22"/>
    <w:rsid w:val="000D3CCA"/>
    <w:rsid w:val="000D4190"/>
    <w:rsid w:val="000D421C"/>
    <w:rsid w:val="000D4EFF"/>
    <w:rsid w:val="000D5964"/>
    <w:rsid w:val="000D5985"/>
    <w:rsid w:val="000D6808"/>
    <w:rsid w:val="000D6BA1"/>
    <w:rsid w:val="000D70A0"/>
    <w:rsid w:val="000D7C1D"/>
    <w:rsid w:val="000E002F"/>
    <w:rsid w:val="000E070C"/>
    <w:rsid w:val="000E095C"/>
    <w:rsid w:val="000E0F47"/>
    <w:rsid w:val="000E10B3"/>
    <w:rsid w:val="000E11F1"/>
    <w:rsid w:val="000E1CF5"/>
    <w:rsid w:val="000E25A0"/>
    <w:rsid w:val="000E33E1"/>
    <w:rsid w:val="000E3510"/>
    <w:rsid w:val="000E4EB9"/>
    <w:rsid w:val="000E5282"/>
    <w:rsid w:val="000E536C"/>
    <w:rsid w:val="000E5E89"/>
    <w:rsid w:val="000E61A3"/>
    <w:rsid w:val="000E6777"/>
    <w:rsid w:val="000E6B80"/>
    <w:rsid w:val="000E723D"/>
    <w:rsid w:val="000E730A"/>
    <w:rsid w:val="000E746F"/>
    <w:rsid w:val="000F1561"/>
    <w:rsid w:val="000F187F"/>
    <w:rsid w:val="000F2030"/>
    <w:rsid w:val="000F2457"/>
    <w:rsid w:val="000F2CD5"/>
    <w:rsid w:val="000F3849"/>
    <w:rsid w:val="000F53C3"/>
    <w:rsid w:val="000F5D9C"/>
    <w:rsid w:val="000F620A"/>
    <w:rsid w:val="000F6F23"/>
    <w:rsid w:val="00100703"/>
    <w:rsid w:val="00100DA7"/>
    <w:rsid w:val="00100E10"/>
    <w:rsid w:val="001010E8"/>
    <w:rsid w:val="00102180"/>
    <w:rsid w:val="00102975"/>
    <w:rsid w:val="00102FF4"/>
    <w:rsid w:val="00103845"/>
    <w:rsid w:val="001039BE"/>
    <w:rsid w:val="0010531F"/>
    <w:rsid w:val="00105408"/>
    <w:rsid w:val="00105F17"/>
    <w:rsid w:val="00105FD4"/>
    <w:rsid w:val="00110849"/>
    <w:rsid w:val="00110C2F"/>
    <w:rsid w:val="00111DE5"/>
    <w:rsid w:val="001124B0"/>
    <w:rsid w:val="00113159"/>
    <w:rsid w:val="00113BD2"/>
    <w:rsid w:val="001143A8"/>
    <w:rsid w:val="0011641A"/>
    <w:rsid w:val="001169BB"/>
    <w:rsid w:val="00116F0F"/>
    <w:rsid w:val="00117078"/>
    <w:rsid w:val="00117556"/>
    <w:rsid w:val="00117C2F"/>
    <w:rsid w:val="00121CCE"/>
    <w:rsid w:val="00122029"/>
    <w:rsid w:val="00122B21"/>
    <w:rsid w:val="00124214"/>
    <w:rsid w:val="0012472C"/>
    <w:rsid w:val="00124B0F"/>
    <w:rsid w:val="00125B5A"/>
    <w:rsid w:val="001265CE"/>
    <w:rsid w:val="0012724F"/>
    <w:rsid w:val="0012778A"/>
    <w:rsid w:val="0013011A"/>
    <w:rsid w:val="0013027E"/>
    <w:rsid w:val="00130346"/>
    <w:rsid w:val="001313D7"/>
    <w:rsid w:val="0013231C"/>
    <w:rsid w:val="00132389"/>
    <w:rsid w:val="00132A45"/>
    <w:rsid w:val="00133EAD"/>
    <w:rsid w:val="001352F3"/>
    <w:rsid w:val="001368F4"/>
    <w:rsid w:val="00137E23"/>
    <w:rsid w:val="0014070F"/>
    <w:rsid w:val="00140E3B"/>
    <w:rsid w:val="0014388D"/>
    <w:rsid w:val="0014504C"/>
    <w:rsid w:val="00147B31"/>
    <w:rsid w:val="001510FB"/>
    <w:rsid w:val="00152613"/>
    <w:rsid w:val="00154439"/>
    <w:rsid w:val="001544ED"/>
    <w:rsid w:val="001548AA"/>
    <w:rsid w:val="0015495A"/>
    <w:rsid w:val="00154F4F"/>
    <w:rsid w:val="0015617C"/>
    <w:rsid w:val="001574F0"/>
    <w:rsid w:val="0015774E"/>
    <w:rsid w:val="00160CC2"/>
    <w:rsid w:val="001612CA"/>
    <w:rsid w:val="0016237B"/>
    <w:rsid w:val="001626D4"/>
    <w:rsid w:val="001628CB"/>
    <w:rsid w:val="00162A53"/>
    <w:rsid w:val="00162C9D"/>
    <w:rsid w:val="001672C8"/>
    <w:rsid w:val="001674D8"/>
    <w:rsid w:val="0017129D"/>
    <w:rsid w:val="00171537"/>
    <w:rsid w:val="001716E8"/>
    <w:rsid w:val="001729E9"/>
    <w:rsid w:val="00172F59"/>
    <w:rsid w:val="00173864"/>
    <w:rsid w:val="00173E61"/>
    <w:rsid w:val="00173EA0"/>
    <w:rsid w:val="0017433E"/>
    <w:rsid w:val="00177740"/>
    <w:rsid w:val="001777AD"/>
    <w:rsid w:val="00177E15"/>
    <w:rsid w:val="00180142"/>
    <w:rsid w:val="00180223"/>
    <w:rsid w:val="00180C24"/>
    <w:rsid w:val="00180F1E"/>
    <w:rsid w:val="00181387"/>
    <w:rsid w:val="001815AF"/>
    <w:rsid w:val="001834FE"/>
    <w:rsid w:val="001858B0"/>
    <w:rsid w:val="00185966"/>
    <w:rsid w:val="001866B0"/>
    <w:rsid w:val="00186939"/>
    <w:rsid w:val="001869C7"/>
    <w:rsid w:val="00186DD5"/>
    <w:rsid w:val="001872F7"/>
    <w:rsid w:val="00190103"/>
    <w:rsid w:val="0019039C"/>
    <w:rsid w:val="0019070F"/>
    <w:rsid w:val="001909DE"/>
    <w:rsid w:val="00190D4E"/>
    <w:rsid w:val="00190F01"/>
    <w:rsid w:val="001910A6"/>
    <w:rsid w:val="00192AE5"/>
    <w:rsid w:val="0019370A"/>
    <w:rsid w:val="00193852"/>
    <w:rsid w:val="001942FE"/>
    <w:rsid w:val="00194A80"/>
    <w:rsid w:val="00195449"/>
    <w:rsid w:val="0019552F"/>
    <w:rsid w:val="00195C40"/>
    <w:rsid w:val="0019619C"/>
    <w:rsid w:val="00196924"/>
    <w:rsid w:val="001A048C"/>
    <w:rsid w:val="001A090A"/>
    <w:rsid w:val="001A0F1E"/>
    <w:rsid w:val="001A1122"/>
    <w:rsid w:val="001A1E47"/>
    <w:rsid w:val="001A28E7"/>
    <w:rsid w:val="001A2A45"/>
    <w:rsid w:val="001A2C6E"/>
    <w:rsid w:val="001A386B"/>
    <w:rsid w:val="001A4957"/>
    <w:rsid w:val="001A5174"/>
    <w:rsid w:val="001A544F"/>
    <w:rsid w:val="001A608F"/>
    <w:rsid w:val="001A65A8"/>
    <w:rsid w:val="001A6D21"/>
    <w:rsid w:val="001B02B9"/>
    <w:rsid w:val="001B0A4E"/>
    <w:rsid w:val="001B0EC8"/>
    <w:rsid w:val="001B1298"/>
    <w:rsid w:val="001B1B65"/>
    <w:rsid w:val="001B1E71"/>
    <w:rsid w:val="001B31FC"/>
    <w:rsid w:val="001B365E"/>
    <w:rsid w:val="001B3782"/>
    <w:rsid w:val="001B4323"/>
    <w:rsid w:val="001B4D50"/>
    <w:rsid w:val="001B4E89"/>
    <w:rsid w:val="001B6FFB"/>
    <w:rsid w:val="001B7875"/>
    <w:rsid w:val="001B7E47"/>
    <w:rsid w:val="001C0A35"/>
    <w:rsid w:val="001C0E4F"/>
    <w:rsid w:val="001C10F5"/>
    <w:rsid w:val="001C1343"/>
    <w:rsid w:val="001C14AF"/>
    <w:rsid w:val="001C1530"/>
    <w:rsid w:val="001C1834"/>
    <w:rsid w:val="001C1A63"/>
    <w:rsid w:val="001C2378"/>
    <w:rsid w:val="001C274C"/>
    <w:rsid w:val="001C2B41"/>
    <w:rsid w:val="001C35BD"/>
    <w:rsid w:val="001C423D"/>
    <w:rsid w:val="001C4988"/>
    <w:rsid w:val="001C73C9"/>
    <w:rsid w:val="001C7733"/>
    <w:rsid w:val="001C7F19"/>
    <w:rsid w:val="001D0C10"/>
    <w:rsid w:val="001D1225"/>
    <w:rsid w:val="001D1409"/>
    <w:rsid w:val="001D2462"/>
    <w:rsid w:val="001D2E32"/>
    <w:rsid w:val="001D39D9"/>
    <w:rsid w:val="001D4A79"/>
    <w:rsid w:val="001D5ECD"/>
    <w:rsid w:val="001D657D"/>
    <w:rsid w:val="001D6DCF"/>
    <w:rsid w:val="001E0B8C"/>
    <w:rsid w:val="001E10EC"/>
    <w:rsid w:val="001E16F6"/>
    <w:rsid w:val="001E2732"/>
    <w:rsid w:val="001E431A"/>
    <w:rsid w:val="001E5AC4"/>
    <w:rsid w:val="001F01BA"/>
    <w:rsid w:val="001F0A07"/>
    <w:rsid w:val="001F19D3"/>
    <w:rsid w:val="001F22FE"/>
    <w:rsid w:val="001F3634"/>
    <w:rsid w:val="001F449E"/>
    <w:rsid w:val="001F4DEC"/>
    <w:rsid w:val="001F4F39"/>
    <w:rsid w:val="001F66F9"/>
    <w:rsid w:val="001F6886"/>
    <w:rsid w:val="001F6A3D"/>
    <w:rsid w:val="00200584"/>
    <w:rsid w:val="00200E7E"/>
    <w:rsid w:val="00201618"/>
    <w:rsid w:val="00202AA4"/>
    <w:rsid w:val="002039A2"/>
    <w:rsid w:val="00203AEB"/>
    <w:rsid w:val="00204AF6"/>
    <w:rsid w:val="00204F5C"/>
    <w:rsid w:val="00204F6F"/>
    <w:rsid w:val="002056BA"/>
    <w:rsid w:val="002060D7"/>
    <w:rsid w:val="00206A8B"/>
    <w:rsid w:val="00206D35"/>
    <w:rsid w:val="00206EEF"/>
    <w:rsid w:val="0020788D"/>
    <w:rsid w:val="00210553"/>
    <w:rsid w:val="002114AF"/>
    <w:rsid w:val="00211D67"/>
    <w:rsid w:val="002138F7"/>
    <w:rsid w:val="00213A2E"/>
    <w:rsid w:val="00213C66"/>
    <w:rsid w:val="0021417A"/>
    <w:rsid w:val="00214771"/>
    <w:rsid w:val="002149FB"/>
    <w:rsid w:val="00216818"/>
    <w:rsid w:val="00217083"/>
    <w:rsid w:val="00217977"/>
    <w:rsid w:val="00217F23"/>
    <w:rsid w:val="00220757"/>
    <w:rsid w:val="00220F59"/>
    <w:rsid w:val="002213F1"/>
    <w:rsid w:val="0022152E"/>
    <w:rsid w:val="00221696"/>
    <w:rsid w:val="00221855"/>
    <w:rsid w:val="002219AB"/>
    <w:rsid w:val="00222C4B"/>
    <w:rsid w:val="00223B22"/>
    <w:rsid w:val="002243E3"/>
    <w:rsid w:val="002243F4"/>
    <w:rsid w:val="00224ACA"/>
    <w:rsid w:val="00224BDC"/>
    <w:rsid w:val="00225AAC"/>
    <w:rsid w:val="0022634B"/>
    <w:rsid w:val="00227789"/>
    <w:rsid w:val="00227E76"/>
    <w:rsid w:val="00231E08"/>
    <w:rsid w:val="00231F9F"/>
    <w:rsid w:val="0023251F"/>
    <w:rsid w:val="00232C5A"/>
    <w:rsid w:val="002342BD"/>
    <w:rsid w:val="002351F8"/>
    <w:rsid w:val="0023524E"/>
    <w:rsid w:val="0023670E"/>
    <w:rsid w:val="00236FDB"/>
    <w:rsid w:val="002370CA"/>
    <w:rsid w:val="00237642"/>
    <w:rsid w:val="0024015D"/>
    <w:rsid w:val="00240297"/>
    <w:rsid w:val="00240359"/>
    <w:rsid w:val="00240E0D"/>
    <w:rsid w:val="00241958"/>
    <w:rsid w:val="00241F74"/>
    <w:rsid w:val="0024249B"/>
    <w:rsid w:val="00242C78"/>
    <w:rsid w:val="0024319A"/>
    <w:rsid w:val="00243C3B"/>
    <w:rsid w:val="00244A41"/>
    <w:rsid w:val="0024512F"/>
    <w:rsid w:val="002452D1"/>
    <w:rsid w:val="00246B11"/>
    <w:rsid w:val="002477F5"/>
    <w:rsid w:val="002479C5"/>
    <w:rsid w:val="00250667"/>
    <w:rsid w:val="002543A4"/>
    <w:rsid w:val="00254BBA"/>
    <w:rsid w:val="00254F74"/>
    <w:rsid w:val="002554A8"/>
    <w:rsid w:val="00255738"/>
    <w:rsid w:val="0025574A"/>
    <w:rsid w:val="00255FEF"/>
    <w:rsid w:val="0025625E"/>
    <w:rsid w:val="00256451"/>
    <w:rsid w:val="0025701C"/>
    <w:rsid w:val="002578EA"/>
    <w:rsid w:val="002607AA"/>
    <w:rsid w:val="002620C1"/>
    <w:rsid w:val="0026378E"/>
    <w:rsid w:val="00263A56"/>
    <w:rsid w:val="002643B5"/>
    <w:rsid w:val="00265382"/>
    <w:rsid w:val="00265535"/>
    <w:rsid w:val="00265655"/>
    <w:rsid w:val="002657EA"/>
    <w:rsid w:val="00265C87"/>
    <w:rsid w:val="00266023"/>
    <w:rsid w:val="002671B3"/>
    <w:rsid w:val="00267956"/>
    <w:rsid w:val="00267BFA"/>
    <w:rsid w:val="002700D5"/>
    <w:rsid w:val="002707E4"/>
    <w:rsid w:val="00270834"/>
    <w:rsid w:val="0027161B"/>
    <w:rsid w:val="002725D1"/>
    <w:rsid w:val="00272E14"/>
    <w:rsid w:val="00274189"/>
    <w:rsid w:val="00274ED6"/>
    <w:rsid w:val="00275073"/>
    <w:rsid w:val="002756F9"/>
    <w:rsid w:val="00275C07"/>
    <w:rsid w:val="00276116"/>
    <w:rsid w:val="00277695"/>
    <w:rsid w:val="002800AA"/>
    <w:rsid w:val="002804A6"/>
    <w:rsid w:val="00281082"/>
    <w:rsid w:val="002825EC"/>
    <w:rsid w:val="00282670"/>
    <w:rsid w:val="00282A52"/>
    <w:rsid w:val="00282B72"/>
    <w:rsid w:val="00283913"/>
    <w:rsid w:val="00283DA8"/>
    <w:rsid w:val="002843C3"/>
    <w:rsid w:val="0028486B"/>
    <w:rsid w:val="00284E15"/>
    <w:rsid w:val="00285A3D"/>
    <w:rsid w:val="00285EC8"/>
    <w:rsid w:val="0028794F"/>
    <w:rsid w:val="00291005"/>
    <w:rsid w:val="002913B9"/>
    <w:rsid w:val="00292586"/>
    <w:rsid w:val="00293121"/>
    <w:rsid w:val="002934CD"/>
    <w:rsid w:val="002935AE"/>
    <w:rsid w:val="00293BCB"/>
    <w:rsid w:val="00294379"/>
    <w:rsid w:val="0029497B"/>
    <w:rsid w:val="00294A67"/>
    <w:rsid w:val="00294D4A"/>
    <w:rsid w:val="00295355"/>
    <w:rsid w:val="0029556E"/>
    <w:rsid w:val="0029591C"/>
    <w:rsid w:val="00295A85"/>
    <w:rsid w:val="00296114"/>
    <w:rsid w:val="00296177"/>
    <w:rsid w:val="00297665"/>
    <w:rsid w:val="00297D4F"/>
    <w:rsid w:val="002A05D8"/>
    <w:rsid w:val="002A12CC"/>
    <w:rsid w:val="002A1663"/>
    <w:rsid w:val="002A1A6A"/>
    <w:rsid w:val="002A201D"/>
    <w:rsid w:val="002A25C3"/>
    <w:rsid w:val="002A2951"/>
    <w:rsid w:val="002A2E80"/>
    <w:rsid w:val="002A388C"/>
    <w:rsid w:val="002A3D2C"/>
    <w:rsid w:val="002A45BC"/>
    <w:rsid w:val="002A4706"/>
    <w:rsid w:val="002A4AD2"/>
    <w:rsid w:val="002A4F1D"/>
    <w:rsid w:val="002A6384"/>
    <w:rsid w:val="002A6944"/>
    <w:rsid w:val="002A70A6"/>
    <w:rsid w:val="002A711F"/>
    <w:rsid w:val="002A7EFE"/>
    <w:rsid w:val="002B1327"/>
    <w:rsid w:val="002B3EA9"/>
    <w:rsid w:val="002B4E0B"/>
    <w:rsid w:val="002B5DCE"/>
    <w:rsid w:val="002B621F"/>
    <w:rsid w:val="002C02B9"/>
    <w:rsid w:val="002C0F33"/>
    <w:rsid w:val="002C0F68"/>
    <w:rsid w:val="002C13DB"/>
    <w:rsid w:val="002C28E6"/>
    <w:rsid w:val="002C2BE6"/>
    <w:rsid w:val="002C3818"/>
    <w:rsid w:val="002C3AA2"/>
    <w:rsid w:val="002C54B0"/>
    <w:rsid w:val="002C5834"/>
    <w:rsid w:val="002C5E32"/>
    <w:rsid w:val="002C6436"/>
    <w:rsid w:val="002C6453"/>
    <w:rsid w:val="002C6744"/>
    <w:rsid w:val="002C6A6D"/>
    <w:rsid w:val="002C70BA"/>
    <w:rsid w:val="002C7D6C"/>
    <w:rsid w:val="002D06E9"/>
    <w:rsid w:val="002D0717"/>
    <w:rsid w:val="002D1AD9"/>
    <w:rsid w:val="002D2FB3"/>
    <w:rsid w:val="002D2FE6"/>
    <w:rsid w:val="002D3E86"/>
    <w:rsid w:val="002D48B9"/>
    <w:rsid w:val="002D5183"/>
    <w:rsid w:val="002E08CF"/>
    <w:rsid w:val="002E167B"/>
    <w:rsid w:val="002E1BCD"/>
    <w:rsid w:val="002E2398"/>
    <w:rsid w:val="002E251C"/>
    <w:rsid w:val="002E2718"/>
    <w:rsid w:val="002E3773"/>
    <w:rsid w:val="002E3BA1"/>
    <w:rsid w:val="002E4366"/>
    <w:rsid w:val="002E4FF4"/>
    <w:rsid w:val="002E518F"/>
    <w:rsid w:val="002E5350"/>
    <w:rsid w:val="002E5879"/>
    <w:rsid w:val="002E5E4A"/>
    <w:rsid w:val="002E62ED"/>
    <w:rsid w:val="002E6965"/>
    <w:rsid w:val="002F0FCC"/>
    <w:rsid w:val="002F1235"/>
    <w:rsid w:val="002F1DC9"/>
    <w:rsid w:val="002F2E41"/>
    <w:rsid w:val="002F31F1"/>
    <w:rsid w:val="002F3ABE"/>
    <w:rsid w:val="002F56F2"/>
    <w:rsid w:val="002F5B3A"/>
    <w:rsid w:val="002F63C0"/>
    <w:rsid w:val="002F7158"/>
    <w:rsid w:val="003004B6"/>
    <w:rsid w:val="00300A19"/>
    <w:rsid w:val="00301581"/>
    <w:rsid w:val="0030172A"/>
    <w:rsid w:val="003018EA"/>
    <w:rsid w:val="00301C6F"/>
    <w:rsid w:val="00302A44"/>
    <w:rsid w:val="003048F3"/>
    <w:rsid w:val="003049BE"/>
    <w:rsid w:val="00304E96"/>
    <w:rsid w:val="00305727"/>
    <w:rsid w:val="00306862"/>
    <w:rsid w:val="003071E9"/>
    <w:rsid w:val="00307B11"/>
    <w:rsid w:val="00310C76"/>
    <w:rsid w:val="003111D8"/>
    <w:rsid w:val="003121D2"/>
    <w:rsid w:val="00312E0C"/>
    <w:rsid w:val="003138B0"/>
    <w:rsid w:val="00313A27"/>
    <w:rsid w:val="00313F90"/>
    <w:rsid w:val="0031407E"/>
    <w:rsid w:val="00314848"/>
    <w:rsid w:val="00315126"/>
    <w:rsid w:val="003167A7"/>
    <w:rsid w:val="00316B0F"/>
    <w:rsid w:val="003177E0"/>
    <w:rsid w:val="00317F57"/>
    <w:rsid w:val="00320E7B"/>
    <w:rsid w:val="003217F3"/>
    <w:rsid w:val="00321C98"/>
    <w:rsid w:val="003229E7"/>
    <w:rsid w:val="00322AAB"/>
    <w:rsid w:val="00322E9C"/>
    <w:rsid w:val="00325EF3"/>
    <w:rsid w:val="003260E1"/>
    <w:rsid w:val="003271E2"/>
    <w:rsid w:val="00327599"/>
    <w:rsid w:val="003275D7"/>
    <w:rsid w:val="00331AC7"/>
    <w:rsid w:val="0033539B"/>
    <w:rsid w:val="003357F8"/>
    <w:rsid w:val="00335D78"/>
    <w:rsid w:val="00336143"/>
    <w:rsid w:val="00337272"/>
    <w:rsid w:val="003379B7"/>
    <w:rsid w:val="00340108"/>
    <w:rsid w:val="00342623"/>
    <w:rsid w:val="00342A12"/>
    <w:rsid w:val="00343909"/>
    <w:rsid w:val="00343F25"/>
    <w:rsid w:val="003445A8"/>
    <w:rsid w:val="00344785"/>
    <w:rsid w:val="00345823"/>
    <w:rsid w:val="003458F7"/>
    <w:rsid w:val="00345E3D"/>
    <w:rsid w:val="003463BC"/>
    <w:rsid w:val="00346595"/>
    <w:rsid w:val="003465BB"/>
    <w:rsid w:val="00346681"/>
    <w:rsid w:val="00346992"/>
    <w:rsid w:val="00346EFD"/>
    <w:rsid w:val="00350542"/>
    <w:rsid w:val="00351958"/>
    <w:rsid w:val="00351D5B"/>
    <w:rsid w:val="0035235B"/>
    <w:rsid w:val="00352523"/>
    <w:rsid w:val="0035298D"/>
    <w:rsid w:val="003533B4"/>
    <w:rsid w:val="0035350D"/>
    <w:rsid w:val="0035357F"/>
    <w:rsid w:val="00355084"/>
    <w:rsid w:val="00355107"/>
    <w:rsid w:val="0035511B"/>
    <w:rsid w:val="00355917"/>
    <w:rsid w:val="00356EED"/>
    <w:rsid w:val="00357A36"/>
    <w:rsid w:val="00357E10"/>
    <w:rsid w:val="00357EDB"/>
    <w:rsid w:val="003601CA"/>
    <w:rsid w:val="003611A0"/>
    <w:rsid w:val="003612FB"/>
    <w:rsid w:val="0036166D"/>
    <w:rsid w:val="003620AB"/>
    <w:rsid w:val="003626AC"/>
    <w:rsid w:val="00362A80"/>
    <w:rsid w:val="00362E89"/>
    <w:rsid w:val="0036373A"/>
    <w:rsid w:val="00364137"/>
    <w:rsid w:val="0036457C"/>
    <w:rsid w:val="00364C2D"/>
    <w:rsid w:val="0036573F"/>
    <w:rsid w:val="0036635D"/>
    <w:rsid w:val="00366B7A"/>
    <w:rsid w:val="00366B9E"/>
    <w:rsid w:val="00366CBD"/>
    <w:rsid w:val="003703CA"/>
    <w:rsid w:val="003716A2"/>
    <w:rsid w:val="00372B2F"/>
    <w:rsid w:val="00372F0E"/>
    <w:rsid w:val="0037508C"/>
    <w:rsid w:val="0037693F"/>
    <w:rsid w:val="00377B48"/>
    <w:rsid w:val="0038115C"/>
    <w:rsid w:val="003812CA"/>
    <w:rsid w:val="0038137B"/>
    <w:rsid w:val="00381E4C"/>
    <w:rsid w:val="00382282"/>
    <w:rsid w:val="00383368"/>
    <w:rsid w:val="0038351C"/>
    <w:rsid w:val="00384CB3"/>
    <w:rsid w:val="00385C17"/>
    <w:rsid w:val="00385EC8"/>
    <w:rsid w:val="00385EE4"/>
    <w:rsid w:val="00386339"/>
    <w:rsid w:val="00386974"/>
    <w:rsid w:val="00386B23"/>
    <w:rsid w:val="00387948"/>
    <w:rsid w:val="00390831"/>
    <w:rsid w:val="0039104C"/>
    <w:rsid w:val="003923A8"/>
    <w:rsid w:val="00392997"/>
    <w:rsid w:val="00392F43"/>
    <w:rsid w:val="00395D79"/>
    <w:rsid w:val="003962D0"/>
    <w:rsid w:val="00396324"/>
    <w:rsid w:val="0039722C"/>
    <w:rsid w:val="00397A2E"/>
    <w:rsid w:val="00397ADA"/>
    <w:rsid w:val="003A0344"/>
    <w:rsid w:val="003A1109"/>
    <w:rsid w:val="003A1CE1"/>
    <w:rsid w:val="003A20F1"/>
    <w:rsid w:val="003A24B7"/>
    <w:rsid w:val="003A3281"/>
    <w:rsid w:val="003A38F3"/>
    <w:rsid w:val="003A5032"/>
    <w:rsid w:val="003A5584"/>
    <w:rsid w:val="003A5964"/>
    <w:rsid w:val="003A5A89"/>
    <w:rsid w:val="003A5F77"/>
    <w:rsid w:val="003A7787"/>
    <w:rsid w:val="003A791C"/>
    <w:rsid w:val="003B003F"/>
    <w:rsid w:val="003B2A1D"/>
    <w:rsid w:val="003B439A"/>
    <w:rsid w:val="003B4BA5"/>
    <w:rsid w:val="003B4D7C"/>
    <w:rsid w:val="003B5820"/>
    <w:rsid w:val="003B60CD"/>
    <w:rsid w:val="003B61C7"/>
    <w:rsid w:val="003B64BA"/>
    <w:rsid w:val="003B6E13"/>
    <w:rsid w:val="003B7086"/>
    <w:rsid w:val="003B70C4"/>
    <w:rsid w:val="003B7A96"/>
    <w:rsid w:val="003B7DA2"/>
    <w:rsid w:val="003C1013"/>
    <w:rsid w:val="003C10DF"/>
    <w:rsid w:val="003C2DCD"/>
    <w:rsid w:val="003C2F00"/>
    <w:rsid w:val="003C34F4"/>
    <w:rsid w:val="003C3748"/>
    <w:rsid w:val="003C4336"/>
    <w:rsid w:val="003C5418"/>
    <w:rsid w:val="003C5B47"/>
    <w:rsid w:val="003C6B26"/>
    <w:rsid w:val="003C6FEE"/>
    <w:rsid w:val="003C7135"/>
    <w:rsid w:val="003C74D9"/>
    <w:rsid w:val="003C74F4"/>
    <w:rsid w:val="003C758D"/>
    <w:rsid w:val="003D0478"/>
    <w:rsid w:val="003D0CDB"/>
    <w:rsid w:val="003D1A18"/>
    <w:rsid w:val="003D2139"/>
    <w:rsid w:val="003D240A"/>
    <w:rsid w:val="003D2E62"/>
    <w:rsid w:val="003D32FB"/>
    <w:rsid w:val="003D3306"/>
    <w:rsid w:val="003D3936"/>
    <w:rsid w:val="003D3BEE"/>
    <w:rsid w:val="003D4B20"/>
    <w:rsid w:val="003D565D"/>
    <w:rsid w:val="003D57C1"/>
    <w:rsid w:val="003D5CA0"/>
    <w:rsid w:val="003D773A"/>
    <w:rsid w:val="003D789C"/>
    <w:rsid w:val="003E2549"/>
    <w:rsid w:val="003E39B5"/>
    <w:rsid w:val="003E3E9D"/>
    <w:rsid w:val="003E424A"/>
    <w:rsid w:val="003E43FE"/>
    <w:rsid w:val="003E585B"/>
    <w:rsid w:val="003E639B"/>
    <w:rsid w:val="003E6426"/>
    <w:rsid w:val="003E64A9"/>
    <w:rsid w:val="003E74E7"/>
    <w:rsid w:val="003E7E7A"/>
    <w:rsid w:val="003F064B"/>
    <w:rsid w:val="003F2873"/>
    <w:rsid w:val="003F5DCF"/>
    <w:rsid w:val="003F6A13"/>
    <w:rsid w:val="003F6EA5"/>
    <w:rsid w:val="003F6EB2"/>
    <w:rsid w:val="003F76D1"/>
    <w:rsid w:val="00400787"/>
    <w:rsid w:val="0040172F"/>
    <w:rsid w:val="00401B9A"/>
    <w:rsid w:val="00401FD5"/>
    <w:rsid w:val="004036F7"/>
    <w:rsid w:val="00403FAE"/>
    <w:rsid w:val="00404028"/>
    <w:rsid w:val="0040443F"/>
    <w:rsid w:val="00405EE3"/>
    <w:rsid w:val="00406844"/>
    <w:rsid w:val="00407141"/>
    <w:rsid w:val="0040763F"/>
    <w:rsid w:val="00407EBF"/>
    <w:rsid w:val="00410F38"/>
    <w:rsid w:val="0041112F"/>
    <w:rsid w:val="004115D1"/>
    <w:rsid w:val="00412D51"/>
    <w:rsid w:val="00412F3C"/>
    <w:rsid w:val="0041336E"/>
    <w:rsid w:val="004139C0"/>
    <w:rsid w:val="004147F2"/>
    <w:rsid w:val="0041527A"/>
    <w:rsid w:val="004152C8"/>
    <w:rsid w:val="00416A2D"/>
    <w:rsid w:val="00416B56"/>
    <w:rsid w:val="00417967"/>
    <w:rsid w:val="00417D6B"/>
    <w:rsid w:val="00417D8E"/>
    <w:rsid w:val="004200E4"/>
    <w:rsid w:val="004203BA"/>
    <w:rsid w:val="00420CD6"/>
    <w:rsid w:val="00420DAD"/>
    <w:rsid w:val="00420DF4"/>
    <w:rsid w:val="00422083"/>
    <w:rsid w:val="00422C79"/>
    <w:rsid w:val="00424510"/>
    <w:rsid w:val="00424BF7"/>
    <w:rsid w:val="00424DAF"/>
    <w:rsid w:val="0042575C"/>
    <w:rsid w:val="00425FF7"/>
    <w:rsid w:val="0042604E"/>
    <w:rsid w:val="00426DD9"/>
    <w:rsid w:val="00427ACD"/>
    <w:rsid w:val="00430468"/>
    <w:rsid w:val="004304AA"/>
    <w:rsid w:val="00430CAF"/>
    <w:rsid w:val="00431359"/>
    <w:rsid w:val="00431D8A"/>
    <w:rsid w:val="00433997"/>
    <w:rsid w:val="00434CC7"/>
    <w:rsid w:val="00435645"/>
    <w:rsid w:val="00435BB7"/>
    <w:rsid w:val="00435E09"/>
    <w:rsid w:val="00436296"/>
    <w:rsid w:val="00436B20"/>
    <w:rsid w:val="00436C1D"/>
    <w:rsid w:val="004403AE"/>
    <w:rsid w:val="00440631"/>
    <w:rsid w:val="00440BA2"/>
    <w:rsid w:val="00442C2F"/>
    <w:rsid w:val="0044327F"/>
    <w:rsid w:val="004433DB"/>
    <w:rsid w:val="00443703"/>
    <w:rsid w:val="00444548"/>
    <w:rsid w:val="00444FBC"/>
    <w:rsid w:val="00445606"/>
    <w:rsid w:val="00446C2C"/>
    <w:rsid w:val="0044711D"/>
    <w:rsid w:val="00447BCC"/>
    <w:rsid w:val="004500AD"/>
    <w:rsid w:val="00450FA7"/>
    <w:rsid w:val="00451796"/>
    <w:rsid w:val="0045214E"/>
    <w:rsid w:val="00452164"/>
    <w:rsid w:val="00452563"/>
    <w:rsid w:val="00452912"/>
    <w:rsid w:val="00453692"/>
    <w:rsid w:val="0045408F"/>
    <w:rsid w:val="00454349"/>
    <w:rsid w:val="00454D02"/>
    <w:rsid w:val="00455225"/>
    <w:rsid w:val="00456306"/>
    <w:rsid w:val="00456582"/>
    <w:rsid w:val="00457387"/>
    <w:rsid w:val="00457535"/>
    <w:rsid w:val="00457BCE"/>
    <w:rsid w:val="004604D1"/>
    <w:rsid w:val="00461283"/>
    <w:rsid w:val="0046181C"/>
    <w:rsid w:val="0046185E"/>
    <w:rsid w:val="00462F72"/>
    <w:rsid w:val="00463039"/>
    <w:rsid w:val="00464353"/>
    <w:rsid w:val="00464BCD"/>
    <w:rsid w:val="0046529D"/>
    <w:rsid w:val="00465C37"/>
    <w:rsid w:val="00466F4F"/>
    <w:rsid w:val="00467518"/>
    <w:rsid w:val="004718AD"/>
    <w:rsid w:val="0047216C"/>
    <w:rsid w:val="00473BB0"/>
    <w:rsid w:val="00473F8A"/>
    <w:rsid w:val="00473FAF"/>
    <w:rsid w:val="00474BC3"/>
    <w:rsid w:val="00475E80"/>
    <w:rsid w:val="00476BEC"/>
    <w:rsid w:val="004770C8"/>
    <w:rsid w:val="004771E7"/>
    <w:rsid w:val="0048233E"/>
    <w:rsid w:val="0048236C"/>
    <w:rsid w:val="004826B2"/>
    <w:rsid w:val="0048270D"/>
    <w:rsid w:val="00483A10"/>
    <w:rsid w:val="00483C17"/>
    <w:rsid w:val="004840D4"/>
    <w:rsid w:val="0048459E"/>
    <w:rsid w:val="00484822"/>
    <w:rsid w:val="0048595F"/>
    <w:rsid w:val="00486493"/>
    <w:rsid w:val="004870C2"/>
    <w:rsid w:val="00490A9A"/>
    <w:rsid w:val="00490E48"/>
    <w:rsid w:val="004910F7"/>
    <w:rsid w:val="00491246"/>
    <w:rsid w:val="00491C6D"/>
    <w:rsid w:val="00491F1A"/>
    <w:rsid w:val="00491F6F"/>
    <w:rsid w:val="00493871"/>
    <w:rsid w:val="004940FB"/>
    <w:rsid w:val="00495221"/>
    <w:rsid w:val="00495384"/>
    <w:rsid w:val="004969BC"/>
    <w:rsid w:val="00496B45"/>
    <w:rsid w:val="004A0449"/>
    <w:rsid w:val="004A22F4"/>
    <w:rsid w:val="004A2526"/>
    <w:rsid w:val="004A25FA"/>
    <w:rsid w:val="004A26F0"/>
    <w:rsid w:val="004A3091"/>
    <w:rsid w:val="004A3942"/>
    <w:rsid w:val="004A5150"/>
    <w:rsid w:val="004A53D0"/>
    <w:rsid w:val="004A54F7"/>
    <w:rsid w:val="004A6F20"/>
    <w:rsid w:val="004A76F2"/>
    <w:rsid w:val="004A784E"/>
    <w:rsid w:val="004A7E0A"/>
    <w:rsid w:val="004B094F"/>
    <w:rsid w:val="004B170D"/>
    <w:rsid w:val="004B18E9"/>
    <w:rsid w:val="004B29E5"/>
    <w:rsid w:val="004B2CC4"/>
    <w:rsid w:val="004B48BD"/>
    <w:rsid w:val="004B536F"/>
    <w:rsid w:val="004B5BBD"/>
    <w:rsid w:val="004C0FCE"/>
    <w:rsid w:val="004C13E9"/>
    <w:rsid w:val="004C1D30"/>
    <w:rsid w:val="004C2A27"/>
    <w:rsid w:val="004C2DE3"/>
    <w:rsid w:val="004C2E1D"/>
    <w:rsid w:val="004C376B"/>
    <w:rsid w:val="004C3CCE"/>
    <w:rsid w:val="004C4371"/>
    <w:rsid w:val="004C43D8"/>
    <w:rsid w:val="004C46EF"/>
    <w:rsid w:val="004C4725"/>
    <w:rsid w:val="004C4AFD"/>
    <w:rsid w:val="004C4B8B"/>
    <w:rsid w:val="004C50E1"/>
    <w:rsid w:val="004C5151"/>
    <w:rsid w:val="004C72D8"/>
    <w:rsid w:val="004C744E"/>
    <w:rsid w:val="004C7647"/>
    <w:rsid w:val="004D04EB"/>
    <w:rsid w:val="004D0D46"/>
    <w:rsid w:val="004D0D5A"/>
    <w:rsid w:val="004D0D8C"/>
    <w:rsid w:val="004D0F3F"/>
    <w:rsid w:val="004D11D1"/>
    <w:rsid w:val="004D1703"/>
    <w:rsid w:val="004D1978"/>
    <w:rsid w:val="004D2ED7"/>
    <w:rsid w:val="004D392A"/>
    <w:rsid w:val="004D4C60"/>
    <w:rsid w:val="004D4DD9"/>
    <w:rsid w:val="004D5EC2"/>
    <w:rsid w:val="004D5FC9"/>
    <w:rsid w:val="004D67C5"/>
    <w:rsid w:val="004D6AB0"/>
    <w:rsid w:val="004D6D68"/>
    <w:rsid w:val="004D75BB"/>
    <w:rsid w:val="004D7A0F"/>
    <w:rsid w:val="004E185A"/>
    <w:rsid w:val="004E2D72"/>
    <w:rsid w:val="004E2EAA"/>
    <w:rsid w:val="004E3878"/>
    <w:rsid w:val="004E3CA3"/>
    <w:rsid w:val="004E4669"/>
    <w:rsid w:val="004E4777"/>
    <w:rsid w:val="004E5BB8"/>
    <w:rsid w:val="004E6D10"/>
    <w:rsid w:val="004E733F"/>
    <w:rsid w:val="004E77A2"/>
    <w:rsid w:val="004F0B69"/>
    <w:rsid w:val="004F1ACD"/>
    <w:rsid w:val="004F1B20"/>
    <w:rsid w:val="004F3866"/>
    <w:rsid w:val="004F401D"/>
    <w:rsid w:val="004F4129"/>
    <w:rsid w:val="004F43F0"/>
    <w:rsid w:val="004F45B5"/>
    <w:rsid w:val="004F5F32"/>
    <w:rsid w:val="004F664E"/>
    <w:rsid w:val="004F66A9"/>
    <w:rsid w:val="004F697F"/>
    <w:rsid w:val="004F768B"/>
    <w:rsid w:val="00500540"/>
    <w:rsid w:val="005012AC"/>
    <w:rsid w:val="00502994"/>
    <w:rsid w:val="00502A68"/>
    <w:rsid w:val="00503FF6"/>
    <w:rsid w:val="00504103"/>
    <w:rsid w:val="00504223"/>
    <w:rsid w:val="0050511F"/>
    <w:rsid w:val="005054AB"/>
    <w:rsid w:val="00505834"/>
    <w:rsid w:val="00505EFD"/>
    <w:rsid w:val="0050608D"/>
    <w:rsid w:val="005067C4"/>
    <w:rsid w:val="00507538"/>
    <w:rsid w:val="0050789B"/>
    <w:rsid w:val="00507E86"/>
    <w:rsid w:val="00507FE7"/>
    <w:rsid w:val="005106D9"/>
    <w:rsid w:val="00510BAD"/>
    <w:rsid w:val="0051344D"/>
    <w:rsid w:val="005139CE"/>
    <w:rsid w:val="00515615"/>
    <w:rsid w:val="0051567F"/>
    <w:rsid w:val="00515B71"/>
    <w:rsid w:val="005162A3"/>
    <w:rsid w:val="005175D4"/>
    <w:rsid w:val="00517F21"/>
    <w:rsid w:val="00520903"/>
    <w:rsid w:val="005215C2"/>
    <w:rsid w:val="00521EED"/>
    <w:rsid w:val="00521F01"/>
    <w:rsid w:val="00521F17"/>
    <w:rsid w:val="00522830"/>
    <w:rsid w:val="00524C71"/>
    <w:rsid w:val="00525DD5"/>
    <w:rsid w:val="00526E25"/>
    <w:rsid w:val="0053056E"/>
    <w:rsid w:val="00530E51"/>
    <w:rsid w:val="0053102F"/>
    <w:rsid w:val="005311D5"/>
    <w:rsid w:val="0053194A"/>
    <w:rsid w:val="00532130"/>
    <w:rsid w:val="00532D5B"/>
    <w:rsid w:val="00533D5B"/>
    <w:rsid w:val="00533D70"/>
    <w:rsid w:val="005347A5"/>
    <w:rsid w:val="00534AE5"/>
    <w:rsid w:val="00534BD7"/>
    <w:rsid w:val="00535839"/>
    <w:rsid w:val="00536390"/>
    <w:rsid w:val="00537492"/>
    <w:rsid w:val="00537B65"/>
    <w:rsid w:val="00541D55"/>
    <w:rsid w:val="005420C2"/>
    <w:rsid w:val="00542B16"/>
    <w:rsid w:val="005440F8"/>
    <w:rsid w:val="00546258"/>
    <w:rsid w:val="00546354"/>
    <w:rsid w:val="005467BF"/>
    <w:rsid w:val="005472DC"/>
    <w:rsid w:val="005500F4"/>
    <w:rsid w:val="005518E1"/>
    <w:rsid w:val="00551C8F"/>
    <w:rsid w:val="0055217A"/>
    <w:rsid w:val="005525BB"/>
    <w:rsid w:val="0055281C"/>
    <w:rsid w:val="00553435"/>
    <w:rsid w:val="00553BC5"/>
    <w:rsid w:val="00553BCE"/>
    <w:rsid w:val="00554B94"/>
    <w:rsid w:val="00556B46"/>
    <w:rsid w:val="00556D33"/>
    <w:rsid w:val="0055740F"/>
    <w:rsid w:val="00557EDA"/>
    <w:rsid w:val="00557F50"/>
    <w:rsid w:val="0056153D"/>
    <w:rsid w:val="00562FC6"/>
    <w:rsid w:val="00563251"/>
    <w:rsid w:val="0056381E"/>
    <w:rsid w:val="00563F91"/>
    <w:rsid w:val="0056414D"/>
    <w:rsid w:val="00564CCA"/>
    <w:rsid w:val="00566C9F"/>
    <w:rsid w:val="005707B9"/>
    <w:rsid w:val="00571212"/>
    <w:rsid w:val="00571B2E"/>
    <w:rsid w:val="00571EC2"/>
    <w:rsid w:val="0057241C"/>
    <w:rsid w:val="00572E55"/>
    <w:rsid w:val="0057353C"/>
    <w:rsid w:val="0057488E"/>
    <w:rsid w:val="00574ED0"/>
    <w:rsid w:val="0057639F"/>
    <w:rsid w:val="005764D7"/>
    <w:rsid w:val="00577931"/>
    <w:rsid w:val="00577969"/>
    <w:rsid w:val="00577C2D"/>
    <w:rsid w:val="00577E64"/>
    <w:rsid w:val="00577EC4"/>
    <w:rsid w:val="00577F20"/>
    <w:rsid w:val="00580350"/>
    <w:rsid w:val="00580FC0"/>
    <w:rsid w:val="00581B40"/>
    <w:rsid w:val="00582728"/>
    <w:rsid w:val="0058312B"/>
    <w:rsid w:val="0058315A"/>
    <w:rsid w:val="0058345B"/>
    <w:rsid w:val="0058358E"/>
    <w:rsid w:val="005852E8"/>
    <w:rsid w:val="0058588F"/>
    <w:rsid w:val="00585CB7"/>
    <w:rsid w:val="00585E2E"/>
    <w:rsid w:val="005867C0"/>
    <w:rsid w:val="00587136"/>
    <w:rsid w:val="00587518"/>
    <w:rsid w:val="00587B8E"/>
    <w:rsid w:val="00587D57"/>
    <w:rsid w:val="00587DCD"/>
    <w:rsid w:val="00587FA4"/>
    <w:rsid w:val="005900FD"/>
    <w:rsid w:val="0059050D"/>
    <w:rsid w:val="0059080A"/>
    <w:rsid w:val="00591EB6"/>
    <w:rsid w:val="00592787"/>
    <w:rsid w:val="00592DE6"/>
    <w:rsid w:val="00593ED2"/>
    <w:rsid w:val="0059446A"/>
    <w:rsid w:val="005946F4"/>
    <w:rsid w:val="00594807"/>
    <w:rsid w:val="00594D74"/>
    <w:rsid w:val="0059540E"/>
    <w:rsid w:val="0059555F"/>
    <w:rsid w:val="0059578F"/>
    <w:rsid w:val="00596852"/>
    <w:rsid w:val="00596C51"/>
    <w:rsid w:val="0059703B"/>
    <w:rsid w:val="005A0653"/>
    <w:rsid w:val="005A11EC"/>
    <w:rsid w:val="005A21D9"/>
    <w:rsid w:val="005A2E02"/>
    <w:rsid w:val="005A342B"/>
    <w:rsid w:val="005A350C"/>
    <w:rsid w:val="005A3B83"/>
    <w:rsid w:val="005A3D9D"/>
    <w:rsid w:val="005A4938"/>
    <w:rsid w:val="005A4B63"/>
    <w:rsid w:val="005A4EB3"/>
    <w:rsid w:val="005A5044"/>
    <w:rsid w:val="005A528A"/>
    <w:rsid w:val="005A6B1A"/>
    <w:rsid w:val="005A7792"/>
    <w:rsid w:val="005B1523"/>
    <w:rsid w:val="005B1BD7"/>
    <w:rsid w:val="005B25F9"/>
    <w:rsid w:val="005B2846"/>
    <w:rsid w:val="005B2BB7"/>
    <w:rsid w:val="005B3D90"/>
    <w:rsid w:val="005B3FB6"/>
    <w:rsid w:val="005B429C"/>
    <w:rsid w:val="005B47CC"/>
    <w:rsid w:val="005B4CED"/>
    <w:rsid w:val="005B5FB1"/>
    <w:rsid w:val="005B67C6"/>
    <w:rsid w:val="005B6980"/>
    <w:rsid w:val="005B7E17"/>
    <w:rsid w:val="005C14E4"/>
    <w:rsid w:val="005C36A7"/>
    <w:rsid w:val="005C3968"/>
    <w:rsid w:val="005C3DC6"/>
    <w:rsid w:val="005C5761"/>
    <w:rsid w:val="005D0431"/>
    <w:rsid w:val="005D0DD5"/>
    <w:rsid w:val="005D1154"/>
    <w:rsid w:val="005D16DC"/>
    <w:rsid w:val="005D1846"/>
    <w:rsid w:val="005D1AB5"/>
    <w:rsid w:val="005D1B87"/>
    <w:rsid w:val="005D220E"/>
    <w:rsid w:val="005D23AD"/>
    <w:rsid w:val="005D274D"/>
    <w:rsid w:val="005D30C4"/>
    <w:rsid w:val="005D35F4"/>
    <w:rsid w:val="005D48DE"/>
    <w:rsid w:val="005D5450"/>
    <w:rsid w:val="005D5547"/>
    <w:rsid w:val="005D5A6F"/>
    <w:rsid w:val="005D664D"/>
    <w:rsid w:val="005D66D2"/>
    <w:rsid w:val="005D67A1"/>
    <w:rsid w:val="005D6EC6"/>
    <w:rsid w:val="005D6F2B"/>
    <w:rsid w:val="005D7417"/>
    <w:rsid w:val="005D76C2"/>
    <w:rsid w:val="005D7D00"/>
    <w:rsid w:val="005E0F6A"/>
    <w:rsid w:val="005E176A"/>
    <w:rsid w:val="005E2814"/>
    <w:rsid w:val="005E2A0E"/>
    <w:rsid w:val="005E2F59"/>
    <w:rsid w:val="005E342C"/>
    <w:rsid w:val="005E352C"/>
    <w:rsid w:val="005E4396"/>
    <w:rsid w:val="005E59AC"/>
    <w:rsid w:val="005E5A1E"/>
    <w:rsid w:val="005E5CF0"/>
    <w:rsid w:val="005E6039"/>
    <w:rsid w:val="005E6DF3"/>
    <w:rsid w:val="005F0254"/>
    <w:rsid w:val="005F0464"/>
    <w:rsid w:val="005F068B"/>
    <w:rsid w:val="005F0B4E"/>
    <w:rsid w:val="005F0B79"/>
    <w:rsid w:val="005F1B13"/>
    <w:rsid w:val="005F1B2B"/>
    <w:rsid w:val="005F1D8B"/>
    <w:rsid w:val="005F3C0C"/>
    <w:rsid w:val="005F40AF"/>
    <w:rsid w:val="005F428F"/>
    <w:rsid w:val="005F47C0"/>
    <w:rsid w:val="005F608D"/>
    <w:rsid w:val="005F74C5"/>
    <w:rsid w:val="005F77F7"/>
    <w:rsid w:val="005F7DF9"/>
    <w:rsid w:val="00601041"/>
    <w:rsid w:val="006014C3"/>
    <w:rsid w:val="006019F5"/>
    <w:rsid w:val="00602041"/>
    <w:rsid w:val="006025E5"/>
    <w:rsid w:val="00603C12"/>
    <w:rsid w:val="006041BA"/>
    <w:rsid w:val="00604382"/>
    <w:rsid w:val="006056D7"/>
    <w:rsid w:val="00605CB4"/>
    <w:rsid w:val="0060639B"/>
    <w:rsid w:val="00607411"/>
    <w:rsid w:val="00607476"/>
    <w:rsid w:val="00607D44"/>
    <w:rsid w:val="00607D94"/>
    <w:rsid w:val="00607FC5"/>
    <w:rsid w:val="0061000A"/>
    <w:rsid w:val="00610971"/>
    <w:rsid w:val="0061145A"/>
    <w:rsid w:val="00612CDE"/>
    <w:rsid w:val="006130DA"/>
    <w:rsid w:val="0061334D"/>
    <w:rsid w:val="00613609"/>
    <w:rsid w:val="0061545B"/>
    <w:rsid w:val="006160AC"/>
    <w:rsid w:val="00617147"/>
    <w:rsid w:val="006204E7"/>
    <w:rsid w:val="00620807"/>
    <w:rsid w:val="0062090E"/>
    <w:rsid w:val="00621478"/>
    <w:rsid w:val="0062235D"/>
    <w:rsid w:val="00622790"/>
    <w:rsid w:val="00624331"/>
    <w:rsid w:val="00624531"/>
    <w:rsid w:val="00625190"/>
    <w:rsid w:val="00627760"/>
    <w:rsid w:val="006277D9"/>
    <w:rsid w:val="00627B4F"/>
    <w:rsid w:val="00627E42"/>
    <w:rsid w:val="00630772"/>
    <w:rsid w:val="006307C8"/>
    <w:rsid w:val="00630A80"/>
    <w:rsid w:val="00630C1F"/>
    <w:rsid w:val="00630D40"/>
    <w:rsid w:val="00632FC4"/>
    <w:rsid w:val="006343E2"/>
    <w:rsid w:val="00634489"/>
    <w:rsid w:val="00634579"/>
    <w:rsid w:val="00634BCB"/>
    <w:rsid w:val="00635937"/>
    <w:rsid w:val="00635CDA"/>
    <w:rsid w:val="00637EF2"/>
    <w:rsid w:val="006405A5"/>
    <w:rsid w:val="00641106"/>
    <w:rsid w:val="00641228"/>
    <w:rsid w:val="00641236"/>
    <w:rsid w:val="00641395"/>
    <w:rsid w:val="00641B1C"/>
    <w:rsid w:val="00641C64"/>
    <w:rsid w:val="006422A0"/>
    <w:rsid w:val="006427D2"/>
    <w:rsid w:val="0064417F"/>
    <w:rsid w:val="00644C7D"/>
    <w:rsid w:val="00645DE6"/>
    <w:rsid w:val="0064667C"/>
    <w:rsid w:val="006469E4"/>
    <w:rsid w:val="00646F82"/>
    <w:rsid w:val="006475E7"/>
    <w:rsid w:val="00650624"/>
    <w:rsid w:val="00650B20"/>
    <w:rsid w:val="00651682"/>
    <w:rsid w:val="00651DE4"/>
    <w:rsid w:val="006548F7"/>
    <w:rsid w:val="0065491B"/>
    <w:rsid w:val="00654C3D"/>
    <w:rsid w:val="00654CC7"/>
    <w:rsid w:val="00655403"/>
    <w:rsid w:val="00655B62"/>
    <w:rsid w:val="00655FE2"/>
    <w:rsid w:val="00656607"/>
    <w:rsid w:val="00656916"/>
    <w:rsid w:val="006576C6"/>
    <w:rsid w:val="006577FA"/>
    <w:rsid w:val="00657B05"/>
    <w:rsid w:val="00661105"/>
    <w:rsid w:val="00661318"/>
    <w:rsid w:val="0066163A"/>
    <w:rsid w:val="006617C5"/>
    <w:rsid w:val="00661B4F"/>
    <w:rsid w:val="0066318B"/>
    <w:rsid w:val="00663A67"/>
    <w:rsid w:val="0066468A"/>
    <w:rsid w:val="00664A84"/>
    <w:rsid w:val="00664F7B"/>
    <w:rsid w:val="006656D9"/>
    <w:rsid w:val="00665887"/>
    <w:rsid w:val="00667C2C"/>
    <w:rsid w:val="0067037F"/>
    <w:rsid w:val="00670E4C"/>
    <w:rsid w:val="0067301A"/>
    <w:rsid w:val="00673CDC"/>
    <w:rsid w:val="00674574"/>
    <w:rsid w:val="00674CFE"/>
    <w:rsid w:val="006760EE"/>
    <w:rsid w:val="00677736"/>
    <w:rsid w:val="00677D35"/>
    <w:rsid w:val="00680C8D"/>
    <w:rsid w:val="00682816"/>
    <w:rsid w:val="006829F3"/>
    <w:rsid w:val="00684214"/>
    <w:rsid w:val="00685355"/>
    <w:rsid w:val="00686706"/>
    <w:rsid w:val="00686F3B"/>
    <w:rsid w:val="00687868"/>
    <w:rsid w:val="00687CA5"/>
    <w:rsid w:val="00687FD5"/>
    <w:rsid w:val="0069107A"/>
    <w:rsid w:val="00691B8F"/>
    <w:rsid w:val="006923B3"/>
    <w:rsid w:val="00692B95"/>
    <w:rsid w:val="00692DBE"/>
    <w:rsid w:val="00693007"/>
    <w:rsid w:val="0069304B"/>
    <w:rsid w:val="006934B6"/>
    <w:rsid w:val="00693684"/>
    <w:rsid w:val="00693DE0"/>
    <w:rsid w:val="00694674"/>
    <w:rsid w:val="0069603F"/>
    <w:rsid w:val="00696C04"/>
    <w:rsid w:val="00696F6C"/>
    <w:rsid w:val="00697C0D"/>
    <w:rsid w:val="006A026D"/>
    <w:rsid w:val="006A06F3"/>
    <w:rsid w:val="006A2019"/>
    <w:rsid w:val="006A2517"/>
    <w:rsid w:val="006A2A57"/>
    <w:rsid w:val="006A2B8A"/>
    <w:rsid w:val="006A3D71"/>
    <w:rsid w:val="006A41AD"/>
    <w:rsid w:val="006A4A52"/>
    <w:rsid w:val="006A5E04"/>
    <w:rsid w:val="006A71FA"/>
    <w:rsid w:val="006A730F"/>
    <w:rsid w:val="006B036C"/>
    <w:rsid w:val="006B0DC2"/>
    <w:rsid w:val="006B0E24"/>
    <w:rsid w:val="006B2501"/>
    <w:rsid w:val="006B2BFC"/>
    <w:rsid w:val="006B3565"/>
    <w:rsid w:val="006B3E31"/>
    <w:rsid w:val="006B4018"/>
    <w:rsid w:val="006B5879"/>
    <w:rsid w:val="006B59EC"/>
    <w:rsid w:val="006B5AE4"/>
    <w:rsid w:val="006B5C9C"/>
    <w:rsid w:val="006B5E32"/>
    <w:rsid w:val="006B7507"/>
    <w:rsid w:val="006C0104"/>
    <w:rsid w:val="006C0A89"/>
    <w:rsid w:val="006C0E11"/>
    <w:rsid w:val="006C1F51"/>
    <w:rsid w:val="006C483E"/>
    <w:rsid w:val="006C54EE"/>
    <w:rsid w:val="006C5DE2"/>
    <w:rsid w:val="006C5E7C"/>
    <w:rsid w:val="006C5F09"/>
    <w:rsid w:val="006C5F6E"/>
    <w:rsid w:val="006C75AC"/>
    <w:rsid w:val="006D0A79"/>
    <w:rsid w:val="006D0F4D"/>
    <w:rsid w:val="006D1AA3"/>
    <w:rsid w:val="006D1C9F"/>
    <w:rsid w:val="006D2793"/>
    <w:rsid w:val="006D3031"/>
    <w:rsid w:val="006D428A"/>
    <w:rsid w:val="006D4497"/>
    <w:rsid w:val="006D49EF"/>
    <w:rsid w:val="006D4C0E"/>
    <w:rsid w:val="006D4E08"/>
    <w:rsid w:val="006D5986"/>
    <w:rsid w:val="006D629F"/>
    <w:rsid w:val="006D7059"/>
    <w:rsid w:val="006D72E7"/>
    <w:rsid w:val="006D72FB"/>
    <w:rsid w:val="006D7A51"/>
    <w:rsid w:val="006D7DE4"/>
    <w:rsid w:val="006E023D"/>
    <w:rsid w:val="006E0F45"/>
    <w:rsid w:val="006E2168"/>
    <w:rsid w:val="006E2B11"/>
    <w:rsid w:val="006E3848"/>
    <w:rsid w:val="006E38B5"/>
    <w:rsid w:val="006E4ACA"/>
    <w:rsid w:val="006E50E2"/>
    <w:rsid w:val="006E5105"/>
    <w:rsid w:val="006E5F43"/>
    <w:rsid w:val="006E7033"/>
    <w:rsid w:val="006E7333"/>
    <w:rsid w:val="006E7D2E"/>
    <w:rsid w:val="006F0541"/>
    <w:rsid w:val="006F0692"/>
    <w:rsid w:val="006F18F2"/>
    <w:rsid w:val="006F1F46"/>
    <w:rsid w:val="006F39C8"/>
    <w:rsid w:val="006F3A07"/>
    <w:rsid w:val="006F3D15"/>
    <w:rsid w:val="006F4865"/>
    <w:rsid w:val="006F4939"/>
    <w:rsid w:val="006F509F"/>
    <w:rsid w:val="006F58C1"/>
    <w:rsid w:val="006F6966"/>
    <w:rsid w:val="006F72E0"/>
    <w:rsid w:val="006F7FBD"/>
    <w:rsid w:val="00700CFC"/>
    <w:rsid w:val="00701C63"/>
    <w:rsid w:val="007025EB"/>
    <w:rsid w:val="007027B0"/>
    <w:rsid w:val="00702A82"/>
    <w:rsid w:val="0070363F"/>
    <w:rsid w:val="00703F49"/>
    <w:rsid w:val="007041D4"/>
    <w:rsid w:val="007043FA"/>
    <w:rsid w:val="0070452A"/>
    <w:rsid w:val="00705697"/>
    <w:rsid w:val="00705FD4"/>
    <w:rsid w:val="007068CB"/>
    <w:rsid w:val="0070691C"/>
    <w:rsid w:val="00706D63"/>
    <w:rsid w:val="0071029C"/>
    <w:rsid w:val="0071067A"/>
    <w:rsid w:val="007110EB"/>
    <w:rsid w:val="00711269"/>
    <w:rsid w:val="0071292A"/>
    <w:rsid w:val="0071294E"/>
    <w:rsid w:val="00712CA1"/>
    <w:rsid w:val="0071365C"/>
    <w:rsid w:val="00713AD4"/>
    <w:rsid w:val="0071418A"/>
    <w:rsid w:val="00714EA8"/>
    <w:rsid w:val="00715092"/>
    <w:rsid w:val="007151A0"/>
    <w:rsid w:val="0071595D"/>
    <w:rsid w:val="0071610D"/>
    <w:rsid w:val="00720196"/>
    <w:rsid w:val="00720913"/>
    <w:rsid w:val="00721514"/>
    <w:rsid w:val="007237EC"/>
    <w:rsid w:val="0072388E"/>
    <w:rsid w:val="00723951"/>
    <w:rsid w:val="007243FA"/>
    <w:rsid w:val="007249BF"/>
    <w:rsid w:val="0072527E"/>
    <w:rsid w:val="00725948"/>
    <w:rsid w:val="00726802"/>
    <w:rsid w:val="00726D3A"/>
    <w:rsid w:val="00727504"/>
    <w:rsid w:val="007307E2"/>
    <w:rsid w:val="00731977"/>
    <w:rsid w:val="00731B95"/>
    <w:rsid w:val="00732240"/>
    <w:rsid w:val="00732AF9"/>
    <w:rsid w:val="00733882"/>
    <w:rsid w:val="007346B6"/>
    <w:rsid w:val="0073488A"/>
    <w:rsid w:val="00734C9E"/>
    <w:rsid w:val="00735A45"/>
    <w:rsid w:val="00735D27"/>
    <w:rsid w:val="00736377"/>
    <w:rsid w:val="00736C39"/>
    <w:rsid w:val="007371F1"/>
    <w:rsid w:val="00737244"/>
    <w:rsid w:val="0073749A"/>
    <w:rsid w:val="007374B7"/>
    <w:rsid w:val="00737C8B"/>
    <w:rsid w:val="00737F4E"/>
    <w:rsid w:val="00740087"/>
    <w:rsid w:val="007412A8"/>
    <w:rsid w:val="0074188E"/>
    <w:rsid w:val="00741B1F"/>
    <w:rsid w:val="00741C89"/>
    <w:rsid w:val="0074208A"/>
    <w:rsid w:val="007421A5"/>
    <w:rsid w:val="0074319B"/>
    <w:rsid w:val="007442DF"/>
    <w:rsid w:val="00744BCF"/>
    <w:rsid w:val="00744ED4"/>
    <w:rsid w:val="007474F4"/>
    <w:rsid w:val="007477CB"/>
    <w:rsid w:val="00747A67"/>
    <w:rsid w:val="00747A68"/>
    <w:rsid w:val="00750634"/>
    <w:rsid w:val="007508FB"/>
    <w:rsid w:val="00750BCE"/>
    <w:rsid w:val="007516AC"/>
    <w:rsid w:val="0075198B"/>
    <w:rsid w:val="00752733"/>
    <w:rsid w:val="0075308A"/>
    <w:rsid w:val="00753634"/>
    <w:rsid w:val="007546E4"/>
    <w:rsid w:val="00754D03"/>
    <w:rsid w:val="0075657A"/>
    <w:rsid w:val="007573CA"/>
    <w:rsid w:val="0075767F"/>
    <w:rsid w:val="00757E41"/>
    <w:rsid w:val="00761D5F"/>
    <w:rsid w:val="0076248D"/>
    <w:rsid w:val="00762E3A"/>
    <w:rsid w:val="00763EB9"/>
    <w:rsid w:val="007655E1"/>
    <w:rsid w:val="007658C9"/>
    <w:rsid w:val="00766672"/>
    <w:rsid w:val="00766B00"/>
    <w:rsid w:val="007674B0"/>
    <w:rsid w:val="0076775C"/>
    <w:rsid w:val="0076786B"/>
    <w:rsid w:val="00770786"/>
    <w:rsid w:val="007711BF"/>
    <w:rsid w:val="00771514"/>
    <w:rsid w:val="0077354D"/>
    <w:rsid w:val="00773FD9"/>
    <w:rsid w:val="00774476"/>
    <w:rsid w:val="00774574"/>
    <w:rsid w:val="00774A3B"/>
    <w:rsid w:val="007752A7"/>
    <w:rsid w:val="00780BB2"/>
    <w:rsid w:val="00781168"/>
    <w:rsid w:val="007813C7"/>
    <w:rsid w:val="00781874"/>
    <w:rsid w:val="00782CFC"/>
    <w:rsid w:val="00783623"/>
    <w:rsid w:val="00783DA5"/>
    <w:rsid w:val="00785203"/>
    <w:rsid w:val="00785635"/>
    <w:rsid w:val="00785F21"/>
    <w:rsid w:val="00787178"/>
    <w:rsid w:val="0078797F"/>
    <w:rsid w:val="00787997"/>
    <w:rsid w:val="00787F9F"/>
    <w:rsid w:val="00790C2A"/>
    <w:rsid w:val="0079120C"/>
    <w:rsid w:val="0079302B"/>
    <w:rsid w:val="00793A52"/>
    <w:rsid w:val="00793CB4"/>
    <w:rsid w:val="00794C8A"/>
    <w:rsid w:val="00794F15"/>
    <w:rsid w:val="00794F7A"/>
    <w:rsid w:val="0079579D"/>
    <w:rsid w:val="00795FF4"/>
    <w:rsid w:val="007960F4"/>
    <w:rsid w:val="00796FB2"/>
    <w:rsid w:val="00797051"/>
    <w:rsid w:val="00797D59"/>
    <w:rsid w:val="007A0675"/>
    <w:rsid w:val="007A0E85"/>
    <w:rsid w:val="007A36F7"/>
    <w:rsid w:val="007A37FF"/>
    <w:rsid w:val="007A3803"/>
    <w:rsid w:val="007A3923"/>
    <w:rsid w:val="007A3E0E"/>
    <w:rsid w:val="007A55E2"/>
    <w:rsid w:val="007A5757"/>
    <w:rsid w:val="007A5BAA"/>
    <w:rsid w:val="007A6011"/>
    <w:rsid w:val="007A6181"/>
    <w:rsid w:val="007A6339"/>
    <w:rsid w:val="007A6635"/>
    <w:rsid w:val="007A68D6"/>
    <w:rsid w:val="007A69D7"/>
    <w:rsid w:val="007A6D90"/>
    <w:rsid w:val="007B09A1"/>
    <w:rsid w:val="007B3781"/>
    <w:rsid w:val="007B3DCD"/>
    <w:rsid w:val="007B4166"/>
    <w:rsid w:val="007B437E"/>
    <w:rsid w:val="007B4462"/>
    <w:rsid w:val="007B46E7"/>
    <w:rsid w:val="007B4AF6"/>
    <w:rsid w:val="007B505D"/>
    <w:rsid w:val="007B551C"/>
    <w:rsid w:val="007B5E15"/>
    <w:rsid w:val="007B6254"/>
    <w:rsid w:val="007B760C"/>
    <w:rsid w:val="007B76DF"/>
    <w:rsid w:val="007C040C"/>
    <w:rsid w:val="007C0EDE"/>
    <w:rsid w:val="007C118C"/>
    <w:rsid w:val="007C11EF"/>
    <w:rsid w:val="007C12FB"/>
    <w:rsid w:val="007C1344"/>
    <w:rsid w:val="007C1701"/>
    <w:rsid w:val="007C197B"/>
    <w:rsid w:val="007C1AA3"/>
    <w:rsid w:val="007C300B"/>
    <w:rsid w:val="007C3159"/>
    <w:rsid w:val="007C39F7"/>
    <w:rsid w:val="007C3C60"/>
    <w:rsid w:val="007C46B2"/>
    <w:rsid w:val="007C4F9F"/>
    <w:rsid w:val="007C5263"/>
    <w:rsid w:val="007C601B"/>
    <w:rsid w:val="007C64E7"/>
    <w:rsid w:val="007C6EC4"/>
    <w:rsid w:val="007C6F80"/>
    <w:rsid w:val="007D323E"/>
    <w:rsid w:val="007D38CB"/>
    <w:rsid w:val="007D43AB"/>
    <w:rsid w:val="007D47AD"/>
    <w:rsid w:val="007D4BCC"/>
    <w:rsid w:val="007D4DE7"/>
    <w:rsid w:val="007D4E74"/>
    <w:rsid w:val="007D54EB"/>
    <w:rsid w:val="007D6DF3"/>
    <w:rsid w:val="007D71E4"/>
    <w:rsid w:val="007E0884"/>
    <w:rsid w:val="007E0933"/>
    <w:rsid w:val="007E0A55"/>
    <w:rsid w:val="007E1492"/>
    <w:rsid w:val="007E1D51"/>
    <w:rsid w:val="007E1E4D"/>
    <w:rsid w:val="007E3311"/>
    <w:rsid w:val="007E3598"/>
    <w:rsid w:val="007E388E"/>
    <w:rsid w:val="007E3AB3"/>
    <w:rsid w:val="007E6234"/>
    <w:rsid w:val="007E6FC3"/>
    <w:rsid w:val="007E769A"/>
    <w:rsid w:val="007E7B81"/>
    <w:rsid w:val="007F0B31"/>
    <w:rsid w:val="007F0B53"/>
    <w:rsid w:val="007F1707"/>
    <w:rsid w:val="007F1A41"/>
    <w:rsid w:val="007F1A5E"/>
    <w:rsid w:val="007F1E47"/>
    <w:rsid w:val="007F211D"/>
    <w:rsid w:val="007F2F99"/>
    <w:rsid w:val="007F3820"/>
    <w:rsid w:val="007F3B08"/>
    <w:rsid w:val="007F4334"/>
    <w:rsid w:val="007F4A2E"/>
    <w:rsid w:val="007F653C"/>
    <w:rsid w:val="007F6EA2"/>
    <w:rsid w:val="007F7417"/>
    <w:rsid w:val="007F771A"/>
    <w:rsid w:val="007F79FE"/>
    <w:rsid w:val="007F7FDD"/>
    <w:rsid w:val="00800C42"/>
    <w:rsid w:val="00801313"/>
    <w:rsid w:val="00802B8B"/>
    <w:rsid w:val="00803ECA"/>
    <w:rsid w:val="0080412E"/>
    <w:rsid w:val="008045C4"/>
    <w:rsid w:val="008050B6"/>
    <w:rsid w:val="0080564D"/>
    <w:rsid w:val="00805B15"/>
    <w:rsid w:val="008072C9"/>
    <w:rsid w:val="008076D2"/>
    <w:rsid w:val="00807EA5"/>
    <w:rsid w:val="00811166"/>
    <w:rsid w:val="00812462"/>
    <w:rsid w:val="00812E74"/>
    <w:rsid w:val="008130FA"/>
    <w:rsid w:val="008138C8"/>
    <w:rsid w:val="00813911"/>
    <w:rsid w:val="00814A84"/>
    <w:rsid w:val="0081519B"/>
    <w:rsid w:val="0081595F"/>
    <w:rsid w:val="00815E9E"/>
    <w:rsid w:val="00816A91"/>
    <w:rsid w:val="0081742B"/>
    <w:rsid w:val="008202BB"/>
    <w:rsid w:val="00820916"/>
    <w:rsid w:val="0082104B"/>
    <w:rsid w:val="00821050"/>
    <w:rsid w:val="0082145A"/>
    <w:rsid w:val="008216DE"/>
    <w:rsid w:val="00821F88"/>
    <w:rsid w:val="0082202C"/>
    <w:rsid w:val="00822CB4"/>
    <w:rsid w:val="00824B07"/>
    <w:rsid w:val="00824E6A"/>
    <w:rsid w:val="00825581"/>
    <w:rsid w:val="00826174"/>
    <w:rsid w:val="00826240"/>
    <w:rsid w:val="00826DBF"/>
    <w:rsid w:val="0082767C"/>
    <w:rsid w:val="00827B9B"/>
    <w:rsid w:val="00830068"/>
    <w:rsid w:val="0083169C"/>
    <w:rsid w:val="00831D80"/>
    <w:rsid w:val="00832635"/>
    <w:rsid w:val="00832BC5"/>
    <w:rsid w:val="00832E81"/>
    <w:rsid w:val="00833079"/>
    <w:rsid w:val="00835996"/>
    <w:rsid w:val="00835CB4"/>
    <w:rsid w:val="00836CED"/>
    <w:rsid w:val="008402CB"/>
    <w:rsid w:val="008448AD"/>
    <w:rsid w:val="008476B6"/>
    <w:rsid w:val="00847959"/>
    <w:rsid w:val="008503D2"/>
    <w:rsid w:val="00850601"/>
    <w:rsid w:val="00850F59"/>
    <w:rsid w:val="00850FFD"/>
    <w:rsid w:val="00851895"/>
    <w:rsid w:val="00851A7B"/>
    <w:rsid w:val="00852159"/>
    <w:rsid w:val="00852815"/>
    <w:rsid w:val="00852A79"/>
    <w:rsid w:val="00852C0D"/>
    <w:rsid w:val="00853847"/>
    <w:rsid w:val="00853851"/>
    <w:rsid w:val="00855191"/>
    <w:rsid w:val="008555C8"/>
    <w:rsid w:val="00855B9D"/>
    <w:rsid w:val="00855CC0"/>
    <w:rsid w:val="0086028C"/>
    <w:rsid w:val="0086079F"/>
    <w:rsid w:val="008608C4"/>
    <w:rsid w:val="0086095E"/>
    <w:rsid w:val="00861112"/>
    <w:rsid w:val="0086307D"/>
    <w:rsid w:val="00863373"/>
    <w:rsid w:val="00863589"/>
    <w:rsid w:val="00863F4B"/>
    <w:rsid w:val="00865361"/>
    <w:rsid w:val="00865BC8"/>
    <w:rsid w:val="0086665A"/>
    <w:rsid w:val="00867BA7"/>
    <w:rsid w:val="00872A43"/>
    <w:rsid w:val="00872C11"/>
    <w:rsid w:val="00872CD1"/>
    <w:rsid w:val="0087319D"/>
    <w:rsid w:val="00873CA6"/>
    <w:rsid w:val="0087412F"/>
    <w:rsid w:val="008745F8"/>
    <w:rsid w:val="00874A75"/>
    <w:rsid w:val="00874AFF"/>
    <w:rsid w:val="00874D8D"/>
    <w:rsid w:val="008757E0"/>
    <w:rsid w:val="00876715"/>
    <w:rsid w:val="00876D45"/>
    <w:rsid w:val="00877882"/>
    <w:rsid w:val="00877ED3"/>
    <w:rsid w:val="00880714"/>
    <w:rsid w:val="00881545"/>
    <w:rsid w:val="008819E5"/>
    <w:rsid w:val="00881C06"/>
    <w:rsid w:val="00883823"/>
    <w:rsid w:val="00883878"/>
    <w:rsid w:val="00884881"/>
    <w:rsid w:val="00884EBB"/>
    <w:rsid w:val="00884FB3"/>
    <w:rsid w:val="00886068"/>
    <w:rsid w:val="008866B1"/>
    <w:rsid w:val="0089065A"/>
    <w:rsid w:val="0089080E"/>
    <w:rsid w:val="00890BEB"/>
    <w:rsid w:val="008910C7"/>
    <w:rsid w:val="008912BB"/>
    <w:rsid w:val="008913C0"/>
    <w:rsid w:val="008926F4"/>
    <w:rsid w:val="00892764"/>
    <w:rsid w:val="00892782"/>
    <w:rsid w:val="00892C09"/>
    <w:rsid w:val="0089431A"/>
    <w:rsid w:val="00895115"/>
    <w:rsid w:val="0089678E"/>
    <w:rsid w:val="008969F3"/>
    <w:rsid w:val="00897289"/>
    <w:rsid w:val="008973CB"/>
    <w:rsid w:val="00897626"/>
    <w:rsid w:val="00897F6C"/>
    <w:rsid w:val="008A0CAB"/>
    <w:rsid w:val="008A11B8"/>
    <w:rsid w:val="008A1C18"/>
    <w:rsid w:val="008A274D"/>
    <w:rsid w:val="008A2A0F"/>
    <w:rsid w:val="008A2B47"/>
    <w:rsid w:val="008A3CED"/>
    <w:rsid w:val="008A4D3F"/>
    <w:rsid w:val="008A54BC"/>
    <w:rsid w:val="008A6255"/>
    <w:rsid w:val="008A70E8"/>
    <w:rsid w:val="008B11F9"/>
    <w:rsid w:val="008B2463"/>
    <w:rsid w:val="008B2BEE"/>
    <w:rsid w:val="008B2D5F"/>
    <w:rsid w:val="008B513D"/>
    <w:rsid w:val="008B62C9"/>
    <w:rsid w:val="008B6341"/>
    <w:rsid w:val="008B6626"/>
    <w:rsid w:val="008B6A16"/>
    <w:rsid w:val="008B735A"/>
    <w:rsid w:val="008C0799"/>
    <w:rsid w:val="008C08FF"/>
    <w:rsid w:val="008C0F1E"/>
    <w:rsid w:val="008C2890"/>
    <w:rsid w:val="008C2992"/>
    <w:rsid w:val="008C2E5E"/>
    <w:rsid w:val="008C32AB"/>
    <w:rsid w:val="008C6C53"/>
    <w:rsid w:val="008C7EA4"/>
    <w:rsid w:val="008D0509"/>
    <w:rsid w:val="008D0EF6"/>
    <w:rsid w:val="008D1352"/>
    <w:rsid w:val="008D1534"/>
    <w:rsid w:val="008D2999"/>
    <w:rsid w:val="008D3456"/>
    <w:rsid w:val="008D3540"/>
    <w:rsid w:val="008D62E5"/>
    <w:rsid w:val="008D6694"/>
    <w:rsid w:val="008D6B39"/>
    <w:rsid w:val="008D6D99"/>
    <w:rsid w:val="008D7C7F"/>
    <w:rsid w:val="008D7D22"/>
    <w:rsid w:val="008E08E6"/>
    <w:rsid w:val="008E1020"/>
    <w:rsid w:val="008E1CED"/>
    <w:rsid w:val="008E1EC3"/>
    <w:rsid w:val="008E23B9"/>
    <w:rsid w:val="008E264E"/>
    <w:rsid w:val="008E2D05"/>
    <w:rsid w:val="008E3830"/>
    <w:rsid w:val="008E52DE"/>
    <w:rsid w:val="008E5466"/>
    <w:rsid w:val="008E5E42"/>
    <w:rsid w:val="008E6A0E"/>
    <w:rsid w:val="008E6B9E"/>
    <w:rsid w:val="008E7095"/>
    <w:rsid w:val="008F04E3"/>
    <w:rsid w:val="008F1472"/>
    <w:rsid w:val="008F16CD"/>
    <w:rsid w:val="008F1BF3"/>
    <w:rsid w:val="008F2954"/>
    <w:rsid w:val="008F2BD4"/>
    <w:rsid w:val="008F3A28"/>
    <w:rsid w:val="008F53E7"/>
    <w:rsid w:val="008F5979"/>
    <w:rsid w:val="008F6190"/>
    <w:rsid w:val="008F6D0A"/>
    <w:rsid w:val="008F7083"/>
    <w:rsid w:val="008F7360"/>
    <w:rsid w:val="00900119"/>
    <w:rsid w:val="00900828"/>
    <w:rsid w:val="00900F1B"/>
    <w:rsid w:val="00901355"/>
    <w:rsid w:val="00901AE0"/>
    <w:rsid w:val="00902A4A"/>
    <w:rsid w:val="00903E2F"/>
    <w:rsid w:val="009045AD"/>
    <w:rsid w:val="009058D6"/>
    <w:rsid w:val="00905F63"/>
    <w:rsid w:val="009064A5"/>
    <w:rsid w:val="00906996"/>
    <w:rsid w:val="00910F36"/>
    <w:rsid w:val="00911433"/>
    <w:rsid w:val="009126F1"/>
    <w:rsid w:val="00912A56"/>
    <w:rsid w:val="00912C17"/>
    <w:rsid w:val="0091393E"/>
    <w:rsid w:val="00913C55"/>
    <w:rsid w:val="009140C7"/>
    <w:rsid w:val="00914517"/>
    <w:rsid w:val="0091487F"/>
    <w:rsid w:val="009158CD"/>
    <w:rsid w:val="00916209"/>
    <w:rsid w:val="009162C2"/>
    <w:rsid w:val="009164F0"/>
    <w:rsid w:val="00916F80"/>
    <w:rsid w:val="00917C37"/>
    <w:rsid w:val="00921A68"/>
    <w:rsid w:val="00921F35"/>
    <w:rsid w:val="00922371"/>
    <w:rsid w:val="00922896"/>
    <w:rsid w:val="00923330"/>
    <w:rsid w:val="00924025"/>
    <w:rsid w:val="00924335"/>
    <w:rsid w:val="00924993"/>
    <w:rsid w:val="009252F8"/>
    <w:rsid w:val="00925B0F"/>
    <w:rsid w:val="00925CAE"/>
    <w:rsid w:val="00927CF2"/>
    <w:rsid w:val="00930510"/>
    <w:rsid w:val="0093086F"/>
    <w:rsid w:val="00930ACD"/>
    <w:rsid w:val="009311A5"/>
    <w:rsid w:val="00931A8C"/>
    <w:rsid w:val="00931AE4"/>
    <w:rsid w:val="009321A4"/>
    <w:rsid w:val="00935399"/>
    <w:rsid w:val="00936893"/>
    <w:rsid w:val="00936BBA"/>
    <w:rsid w:val="0093713C"/>
    <w:rsid w:val="00937493"/>
    <w:rsid w:val="00937CA5"/>
    <w:rsid w:val="00940342"/>
    <w:rsid w:val="009419B3"/>
    <w:rsid w:val="00942D0C"/>
    <w:rsid w:val="00943158"/>
    <w:rsid w:val="0094365A"/>
    <w:rsid w:val="00943A15"/>
    <w:rsid w:val="00944AC4"/>
    <w:rsid w:val="00945F95"/>
    <w:rsid w:val="00946CDC"/>
    <w:rsid w:val="009472C2"/>
    <w:rsid w:val="009472D1"/>
    <w:rsid w:val="009473B9"/>
    <w:rsid w:val="00947548"/>
    <w:rsid w:val="00947CB2"/>
    <w:rsid w:val="009505FB"/>
    <w:rsid w:val="00951D2F"/>
    <w:rsid w:val="009522B1"/>
    <w:rsid w:val="00952A8B"/>
    <w:rsid w:val="00954468"/>
    <w:rsid w:val="00954E00"/>
    <w:rsid w:val="00955E04"/>
    <w:rsid w:val="009575FE"/>
    <w:rsid w:val="00957BF6"/>
    <w:rsid w:val="00957DC7"/>
    <w:rsid w:val="0096132F"/>
    <w:rsid w:val="009616E6"/>
    <w:rsid w:val="00961A82"/>
    <w:rsid w:val="00961F66"/>
    <w:rsid w:val="00962C23"/>
    <w:rsid w:val="00962E5E"/>
    <w:rsid w:val="009632B0"/>
    <w:rsid w:val="00963B87"/>
    <w:rsid w:val="0096456E"/>
    <w:rsid w:val="00964926"/>
    <w:rsid w:val="0096516A"/>
    <w:rsid w:val="00965A1F"/>
    <w:rsid w:val="00965CA7"/>
    <w:rsid w:val="00966188"/>
    <w:rsid w:val="00966BDB"/>
    <w:rsid w:val="00966E74"/>
    <w:rsid w:val="009676F8"/>
    <w:rsid w:val="0097183F"/>
    <w:rsid w:val="00971D50"/>
    <w:rsid w:val="00971EBC"/>
    <w:rsid w:val="00974185"/>
    <w:rsid w:val="00974268"/>
    <w:rsid w:val="00975118"/>
    <w:rsid w:val="00975B45"/>
    <w:rsid w:val="00975E7E"/>
    <w:rsid w:val="009764F7"/>
    <w:rsid w:val="009765ED"/>
    <w:rsid w:val="00976C18"/>
    <w:rsid w:val="0097743E"/>
    <w:rsid w:val="00977743"/>
    <w:rsid w:val="00977D36"/>
    <w:rsid w:val="00977E09"/>
    <w:rsid w:val="0098037C"/>
    <w:rsid w:val="00980772"/>
    <w:rsid w:val="009807EC"/>
    <w:rsid w:val="009808DC"/>
    <w:rsid w:val="00980D0E"/>
    <w:rsid w:val="00980D36"/>
    <w:rsid w:val="00980FDD"/>
    <w:rsid w:val="009816D1"/>
    <w:rsid w:val="00981C8D"/>
    <w:rsid w:val="00982377"/>
    <w:rsid w:val="00982DFA"/>
    <w:rsid w:val="00983323"/>
    <w:rsid w:val="00983CAB"/>
    <w:rsid w:val="0098537C"/>
    <w:rsid w:val="00985CC5"/>
    <w:rsid w:val="00985F4C"/>
    <w:rsid w:val="009864F9"/>
    <w:rsid w:val="00986633"/>
    <w:rsid w:val="009868A1"/>
    <w:rsid w:val="009879C7"/>
    <w:rsid w:val="00991174"/>
    <w:rsid w:val="009911D4"/>
    <w:rsid w:val="00995234"/>
    <w:rsid w:val="00995501"/>
    <w:rsid w:val="00996320"/>
    <w:rsid w:val="00996362"/>
    <w:rsid w:val="0099650F"/>
    <w:rsid w:val="00996967"/>
    <w:rsid w:val="00997AE9"/>
    <w:rsid w:val="00997C1E"/>
    <w:rsid w:val="009A0A44"/>
    <w:rsid w:val="009A0E7C"/>
    <w:rsid w:val="009A1822"/>
    <w:rsid w:val="009A2301"/>
    <w:rsid w:val="009A23DC"/>
    <w:rsid w:val="009A31AD"/>
    <w:rsid w:val="009A38F5"/>
    <w:rsid w:val="009A39AE"/>
    <w:rsid w:val="009A4681"/>
    <w:rsid w:val="009A60B6"/>
    <w:rsid w:val="009A64ED"/>
    <w:rsid w:val="009A6EC1"/>
    <w:rsid w:val="009A6F88"/>
    <w:rsid w:val="009A7A57"/>
    <w:rsid w:val="009A7B55"/>
    <w:rsid w:val="009B04C1"/>
    <w:rsid w:val="009B0E1C"/>
    <w:rsid w:val="009B23D9"/>
    <w:rsid w:val="009B310F"/>
    <w:rsid w:val="009B3640"/>
    <w:rsid w:val="009B4103"/>
    <w:rsid w:val="009B48C2"/>
    <w:rsid w:val="009B5E95"/>
    <w:rsid w:val="009B65BA"/>
    <w:rsid w:val="009B6B4C"/>
    <w:rsid w:val="009B6F01"/>
    <w:rsid w:val="009B76B5"/>
    <w:rsid w:val="009B7BC8"/>
    <w:rsid w:val="009C0434"/>
    <w:rsid w:val="009C0814"/>
    <w:rsid w:val="009C0D48"/>
    <w:rsid w:val="009C2485"/>
    <w:rsid w:val="009C24A7"/>
    <w:rsid w:val="009C26C1"/>
    <w:rsid w:val="009C2EA8"/>
    <w:rsid w:val="009C4379"/>
    <w:rsid w:val="009C454C"/>
    <w:rsid w:val="009C465B"/>
    <w:rsid w:val="009C4710"/>
    <w:rsid w:val="009C4A18"/>
    <w:rsid w:val="009C52A4"/>
    <w:rsid w:val="009C558C"/>
    <w:rsid w:val="009C5D9C"/>
    <w:rsid w:val="009C69C9"/>
    <w:rsid w:val="009C787F"/>
    <w:rsid w:val="009D01B4"/>
    <w:rsid w:val="009D0340"/>
    <w:rsid w:val="009D1796"/>
    <w:rsid w:val="009D1984"/>
    <w:rsid w:val="009D20BB"/>
    <w:rsid w:val="009D2CE0"/>
    <w:rsid w:val="009D2D78"/>
    <w:rsid w:val="009D3159"/>
    <w:rsid w:val="009D3C3A"/>
    <w:rsid w:val="009D5A40"/>
    <w:rsid w:val="009D618F"/>
    <w:rsid w:val="009D62CC"/>
    <w:rsid w:val="009D64C5"/>
    <w:rsid w:val="009D7EB1"/>
    <w:rsid w:val="009D7F22"/>
    <w:rsid w:val="009E0361"/>
    <w:rsid w:val="009E0E84"/>
    <w:rsid w:val="009E23F4"/>
    <w:rsid w:val="009E2A1A"/>
    <w:rsid w:val="009E3177"/>
    <w:rsid w:val="009E38CA"/>
    <w:rsid w:val="009E3934"/>
    <w:rsid w:val="009E3D2E"/>
    <w:rsid w:val="009E46B5"/>
    <w:rsid w:val="009E60F6"/>
    <w:rsid w:val="009F017A"/>
    <w:rsid w:val="009F0DE4"/>
    <w:rsid w:val="009F122B"/>
    <w:rsid w:val="009F2FF2"/>
    <w:rsid w:val="009F3354"/>
    <w:rsid w:val="009F3A10"/>
    <w:rsid w:val="009F453A"/>
    <w:rsid w:val="009F51D7"/>
    <w:rsid w:val="009F58F9"/>
    <w:rsid w:val="009F59DF"/>
    <w:rsid w:val="009F5E30"/>
    <w:rsid w:val="009F6075"/>
    <w:rsid w:val="009F6501"/>
    <w:rsid w:val="009F70FC"/>
    <w:rsid w:val="009F76C0"/>
    <w:rsid w:val="00A0091B"/>
    <w:rsid w:val="00A022FB"/>
    <w:rsid w:val="00A02781"/>
    <w:rsid w:val="00A03248"/>
    <w:rsid w:val="00A03416"/>
    <w:rsid w:val="00A04543"/>
    <w:rsid w:val="00A04C05"/>
    <w:rsid w:val="00A04DA3"/>
    <w:rsid w:val="00A054AA"/>
    <w:rsid w:val="00A0664A"/>
    <w:rsid w:val="00A06B8A"/>
    <w:rsid w:val="00A075BC"/>
    <w:rsid w:val="00A07FE0"/>
    <w:rsid w:val="00A106BF"/>
    <w:rsid w:val="00A10A3D"/>
    <w:rsid w:val="00A111A7"/>
    <w:rsid w:val="00A11A0E"/>
    <w:rsid w:val="00A11E4D"/>
    <w:rsid w:val="00A12896"/>
    <w:rsid w:val="00A13AA0"/>
    <w:rsid w:val="00A13CCB"/>
    <w:rsid w:val="00A14B0B"/>
    <w:rsid w:val="00A153AE"/>
    <w:rsid w:val="00A160DB"/>
    <w:rsid w:val="00A16151"/>
    <w:rsid w:val="00A164D1"/>
    <w:rsid w:val="00A16CA7"/>
    <w:rsid w:val="00A20AF1"/>
    <w:rsid w:val="00A210FC"/>
    <w:rsid w:val="00A2220A"/>
    <w:rsid w:val="00A22816"/>
    <w:rsid w:val="00A22F2A"/>
    <w:rsid w:val="00A23011"/>
    <w:rsid w:val="00A243BC"/>
    <w:rsid w:val="00A25799"/>
    <w:rsid w:val="00A25AAC"/>
    <w:rsid w:val="00A25C65"/>
    <w:rsid w:val="00A273F3"/>
    <w:rsid w:val="00A27596"/>
    <w:rsid w:val="00A2790C"/>
    <w:rsid w:val="00A27DDE"/>
    <w:rsid w:val="00A30619"/>
    <w:rsid w:val="00A316B9"/>
    <w:rsid w:val="00A31DA5"/>
    <w:rsid w:val="00A32CCA"/>
    <w:rsid w:val="00A32DCC"/>
    <w:rsid w:val="00A332EE"/>
    <w:rsid w:val="00A3493C"/>
    <w:rsid w:val="00A3495A"/>
    <w:rsid w:val="00A353C4"/>
    <w:rsid w:val="00A35A3C"/>
    <w:rsid w:val="00A35AD6"/>
    <w:rsid w:val="00A3681D"/>
    <w:rsid w:val="00A411C7"/>
    <w:rsid w:val="00A4284C"/>
    <w:rsid w:val="00A432A6"/>
    <w:rsid w:val="00A43F19"/>
    <w:rsid w:val="00A4418B"/>
    <w:rsid w:val="00A44639"/>
    <w:rsid w:val="00A448C8"/>
    <w:rsid w:val="00A45CD4"/>
    <w:rsid w:val="00A46652"/>
    <w:rsid w:val="00A46B22"/>
    <w:rsid w:val="00A47095"/>
    <w:rsid w:val="00A47907"/>
    <w:rsid w:val="00A47D6A"/>
    <w:rsid w:val="00A5070E"/>
    <w:rsid w:val="00A50BD6"/>
    <w:rsid w:val="00A510F5"/>
    <w:rsid w:val="00A51730"/>
    <w:rsid w:val="00A51D4D"/>
    <w:rsid w:val="00A52439"/>
    <w:rsid w:val="00A52968"/>
    <w:rsid w:val="00A52C59"/>
    <w:rsid w:val="00A53FB7"/>
    <w:rsid w:val="00A54EFF"/>
    <w:rsid w:val="00A5561A"/>
    <w:rsid w:val="00A563B3"/>
    <w:rsid w:val="00A57524"/>
    <w:rsid w:val="00A57DB3"/>
    <w:rsid w:val="00A57FF2"/>
    <w:rsid w:val="00A60001"/>
    <w:rsid w:val="00A602CF"/>
    <w:rsid w:val="00A6096B"/>
    <w:rsid w:val="00A613A1"/>
    <w:rsid w:val="00A65CC9"/>
    <w:rsid w:val="00A66586"/>
    <w:rsid w:val="00A670B2"/>
    <w:rsid w:val="00A67B71"/>
    <w:rsid w:val="00A67C06"/>
    <w:rsid w:val="00A7063C"/>
    <w:rsid w:val="00A70796"/>
    <w:rsid w:val="00A70AD7"/>
    <w:rsid w:val="00A7134E"/>
    <w:rsid w:val="00A71AD7"/>
    <w:rsid w:val="00A72957"/>
    <w:rsid w:val="00A72C92"/>
    <w:rsid w:val="00A733ED"/>
    <w:rsid w:val="00A749AF"/>
    <w:rsid w:val="00A767F3"/>
    <w:rsid w:val="00A76890"/>
    <w:rsid w:val="00A76951"/>
    <w:rsid w:val="00A7744B"/>
    <w:rsid w:val="00A778A5"/>
    <w:rsid w:val="00A77D6C"/>
    <w:rsid w:val="00A804F3"/>
    <w:rsid w:val="00A819F5"/>
    <w:rsid w:val="00A82252"/>
    <w:rsid w:val="00A82E7F"/>
    <w:rsid w:val="00A82EC4"/>
    <w:rsid w:val="00A83633"/>
    <w:rsid w:val="00A840E6"/>
    <w:rsid w:val="00A849ED"/>
    <w:rsid w:val="00A86147"/>
    <w:rsid w:val="00A91E01"/>
    <w:rsid w:val="00A93C62"/>
    <w:rsid w:val="00A94837"/>
    <w:rsid w:val="00A9507F"/>
    <w:rsid w:val="00A95A01"/>
    <w:rsid w:val="00A96468"/>
    <w:rsid w:val="00A979E4"/>
    <w:rsid w:val="00AA0114"/>
    <w:rsid w:val="00AA0A3A"/>
    <w:rsid w:val="00AA1709"/>
    <w:rsid w:val="00AA3084"/>
    <w:rsid w:val="00AA354D"/>
    <w:rsid w:val="00AA3FA8"/>
    <w:rsid w:val="00AA530D"/>
    <w:rsid w:val="00AA5745"/>
    <w:rsid w:val="00AA662C"/>
    <w:rsid w:val="00AA68AE"/>
    <w:rsid w:val="00AA6A5E"/>
    <w:rsid w:val="00AA6DA7"/>
    <w:rsid w:val="00AA6E11"/>
    <w:rsid w:val="00AB0D28"/>
    <w:rsid w:val="00AB1998"/>
    <w:rsid w:val="00AB211F"/>
    <w:rsid w:val="00AB2DBE"/>
    <w:rsid w:val="00AB36A0"/>
    <w:rsid w:val="00AB36E6"/>
    <w:rsid w:val="00AB3F5D"/>
    <w:rsid w:val="00AB4F46"/>
    <w:rsid w:val="00AB5604"/>
    <w:rsid w:val="00AB5653"/>
    <w:rsid w:val="00AB7440"/>
    <w:rsid w:val="00AB7468"/>
    <w:rsid w:val="00AB7FB7"/>
    <w:rsid w:val="00AC0189"/>
    <w:rsid w:val="00AC0329"/>
    <w:rsid w:val="00AC0531"/>
    <w:rsid w:val="00AC0734"/>
    <w:rsid w:val="00AC0996"/>
    <w:rsid w:val="00AC1C64"/>
    <w:rsid w:val="00AC2796"/>
    <w:rsid w:val="00AC3CE0"/>
    <w:rsid w:val="00AC4CDA"/>
    <w:rsid w:val="00AC6B40"/>
    <w:rsid w:val="00AC7166"/>
    <w:rsid w:val="00AC7DE8"/>
    <w:rsid w:val="00AD0698"/>
    <w:rsid w:val="00AD0F88"/>
    <w:rsid w:val="00AD2709"/>
    <w:rsid w:val="00AD31A6"/>
    <w:rsid w:val="00AD41CA"/>
    <w:rsid w:val="00AD5302"/>
    <w:rsid w:val="00AD5C06"/>
    <w:rsid w:val="00AD601A"/>
    <w:rsid w:val="00AD6AD8"/>
    <w:rsid w:val="00AD6F88"/>
    <w:rsid w:val="00AD732D"/>
    <w:rsid w:val="00AD7637"/>
    <w:rsid w:val="00AE1667"/>
    <w:rsid w:val="00AE16FF"/>
    <w:rsid w:val="00AE28B6"/>
    <w:rsid w:val="00AE31FB"/>
    <w:rsid w:val="00AE33C6"/>
    <w:rsid w:val="00AE33F6"/>
    <w:rsid w:val="00AE449B"/>
    <w:rsid w:val="00AE4E50"/>
    <w:rsid w:val="00AE5361"/>
    <w:rsid w:val="00AE680F"/>
    <w:rsid w:val="00AE683A"/>
    <w:rsid w:val="00AF04F2"/>
    <w:rsid w:val="00AF097D"/>
    <w:rsid w:val="00AF0C2E"/>
    <w:rsid w:val="00AF1B2C"/>
    <w:rsid w:val="00AF1EF3"/>
    <w:rsid w:val="00AF2A7F"/>
    <w:rsid w:val="00AF2F82"/>
    <w:rsid w:val="00AF389D"/>
    <w:rsid w:val="00AF5823"/>
    <w:rsid w:val="00AF602B"/>
    <w:rsid w:val="00AF65B1"/>
    <w:rsid w:val="00AF6B40"/>
    <w:rsid w:val="00AF7073"/>
    <w:rsid w:val="00AF7760"/>
    <w:rsid w:val="00B00531"/>
    <w:rsid w:val="00B00D34"/>
    <w:rsid w:val="00B01730"/>
    <w:rsid w:val="00B01EA2"/>
    <w:rsid w:val="00B0360D"/>
    <w:rsid w:val="00B03823"/>
    <w:rsid w:val="00B04BD5"/>
    <w:rsid w:val="00B05465"/>
    <w:rsid w:val="00B05467"/>
    <w:rsid w:val="00B05883"/>
    <w:rsid w:val="00B06CAB"/>
    <w:rsid w:val="00B06E0E"/>
    <w:rsid w:val="00B07210"/>
    <w:rsid w:val="00B0789C"/>
    <w:rsid w:val="00B1019B"/>
    <w:rsid w:val="00B109C4"/>
    <w:rsid w:val="00B1201D"/>
    <w:rsid w:val="00B1238D"/>
    <w:rsid w:val="00B14814"/>
    <w:rsid w:val="00B14AEB"/>
    <w:rsid w:val="00B14F11"/>
    <w:rsid w:val="00B150CF"/>
    <w:rsid w:val="00B1644E"/>
    <w:rsid w:val="00B165EB"/>
    <w:rsid w:val="00B175FE"/>
    <w:rsid w:val="00B17C5E"/>
    <w:rsid w:val="00B201D1"/>
    <w:rsid w:val="00B20E75"/>
    <w:rsid w:val="00B21A91"/>
    <w:rsid w:val="00B21FCF"/>
    <w:rsid w:val="00B24E8E"/>
    <w:rsid w:val="00B25E72"/>
    <w:rsid w:val="00B25F21"/>
    <w:rsid w:val="00B2604D"/>
    <w:rsid w:val="00B2743A"/>
    <w:rsid w:val="00B27D92"/>
    <w:rsid w:val="00B27E73"/>
    <w:rsid w:val="00B27F3E"/>
    <w:rsid w:val="00B30299"/>
    <w:rsid w:val="00B302C9"/>
    <w:rsid w:val="00B33AD9"/>
    <w:rsid w:val="00B34301"/>
    <w:rsid w:val="00B34716"/>
    <w:rsid w:val="00B34E6E"/>
    <w:rsid w:val="00B3614F"/>
    <w:rsid w:val="00B3620D"/>
    <w:rsid w:val="00B369FE"/>
    <w:rsid w:val="00B36ED1"/>
    <w:rsid w:val="00B36F99"/>
    <w:rsid w:val="00B40C67"/>
    <w:rsid w:val="00B40F83"/>
    <w:rsid w:val="00B41159"/>
    <w:rsid w:val="00B4142F"/>
    <w:rsid w:val="00B429CA"/>
    <w:rsid w:val="00B42EE3"/>
    <w:rsid w:val="00B42F8B"/>
    <w:rsid w:val="00B432D9"/>
    <w:rsid w:val="00B43866"/>
    <w:rsid w:val="00B443EA"/>
    <w:rsid w:val="00B457B3"/>
    <w:rsid w:val="00B46629"/>
    <w:rsid w:val="00B478F8"/>
    <w:rsid w:val="00B47D7A"/>
    <w:rsid w:val="00B47F2C"/>
    <w:rsid w:val="00B50E9C"/>
    <w:rsid w:val="00B51653"/>
    <w:rsid w:val="00B52DA3"/>
    <w:rsid w:val="00B53722"/>
    <w:rsid w:val="00B53AF1"/>
    <w:rsid w:val="00B53CCD"/>
    <w:rsid w:val="00B54948"/>
    <w:rsid w:val="00B549C8"/>
    <w:rsid w:val="00B54B4C"/>
    <w:rsid w:val="00B5537A"/>
    <w:rsid w:val="00B55A8A"/>
    <w:rsid w:val="00B56082"/>
    <w:rsid w:val="00B560A3"/>
    <w:rsid w:val="00B561D4"/>
    <w:rsid w:val="00B56AE9"/>
    <w:rsid w:val="00B5763D"/>
    <w:rsid w:val="00B6040B"/>
    <w:rsid w:val="00B61208"/>
    <w:rsid w:val="00B624C5"/>
    <w:rsid w:val="00B62AD5"/>
    <w:rsid w:val="00B63F97"/>
    <w:rsid w:val="00B640D9"/>
    <w:rsid w:val="00B64137"/>
    <w:rsid w:val="00B658C8"/>
    <w:rsid w:val="00B668B9"/>
    <w:rsid w:val="00B70E6C"/>
    <w:rsid w:val="00B719E2"/>
    <w:rsid w:val="00B71F4F"/>
    <w:rsid w:val="00B74683"/>
    <w:rsid w:val="00B75504"/>
    <w:rsid w:val="00B7734E"/>
    <w:rsid w:val="00B774D0"/>
    <w:rsid w:val="00B7754F"/>
    <w:rsid w:val="00B77701"/>
    <w:rsid w:val="00B806A8"/>
    <w:rsid w:val="00B820E3"/>
    <w:rsid w:val="00B828AF"/>
    <w:rsid w:val="00B82C93"/>
    <w:rsid w:val="00B83328"/>
    <w:rsid w:val="00B84D82"/>
    <w:rsid w:val="00B84FAA"/>
    <w:rsid w:val="00B86B5B"/>
    <w:rsid w:val="00B86CEF"/>
    <w:rsid w:val="00B87743"/>
    <w:rsid w:val="00B87D05"/>
    <w:rsid w:val="00B87E35"/>
    <w:rsid w:val="00B90D7E"/>
    <w:rsid w:val="00B91797"/>
    <w:rsid w:val="00B91E9E"/>
    <w:rsid w:val="00B928AE"/>
    <w:rsid w:val="00B93833"/>
    <w:rsid w:val="00B93D07"/>
    <w:rsid w:val="00B93FD4"/>
    <w:rsid w:val="00B94552"/>
    <w:rsid w:val="00B94627"/>
    <w:rsid w:val="00B94807"/>
    <w:rsid w:val="00B95604"/>
    <w:rsid w:val="00B95A87"/>
    <w:rsid w:val="00B95EEA"/>
    <w:rsid w:val="00B95FE2"/>
    <w:rsid w:val="00B96697"/>
    <w:rsid w:val="00B96C0B"/>
    <w:rsid w:val="00B97142"/>
    <w:rsid w:val="00BA0EA4"/>
    <w:rsid w:val="00BA133D"/>
    <w:rsid w:val="00BA1DC5"/>
    <w:rsid w:val="00BA1F73"/>
    <w:rsid w:val="00BA1FA1"/>
    <w:rsid w:val="00BA251E"/>
    <w:rsid w:val="00BA2B37"/>
    <w:rsid w:val="00BA3556"/>
    <w:rsid w:val="00BA3AC1"/>
    <w:rsid w:val="00BA4214"/>
    <w:rsid w:val="00BA49CF"/>
    <w:rsid w:val="00BA4D0B"/>
    <w:rsid w:val="00BA4E84"/>
    <w:rsid w:val="00BA545B"/>
    <w:rsid w:val="00BA6C6A"/>
    <w:rsid w:val="00BA6DB2"/>
    <w:rsid w:val="00BB064A"/>
    <w:rsid w:val="00BB07F7"/>
    <w:rsid w:val="00BB1303"/>
    <w:rsid w:val="00BB14A2"/>
    <w:rsid w:val="00BB1DB5"/>
    <w:rsid w:val="00BB3A24"/>
    <w:rsid w:val="00BB4CAE"/>
    <w:rsid w:val="00BB5113"/>
    <w:rsid w:val="00BB5219"/>
    <w:rsid w:val="00BB587B"/>
    <w:rsid w:val="00BB5886"/>
    <w:rsid w:val="00BB5B29"/>
    <w:rsid w:val="00BB5BF3"/>
    <w:rsid w:val="00BB7611"/>
    <w:rsid w:val="00BB7A1F"/>
    <w:rsid w:val="00BB7BFC"/>
    <w:rsid w:val="00BC00B1"/>
    <w:rsid w:val="00BC1358"/>
    <w:rsid w:val="00BC1F0C"/>
    <w:rsid w:val="00BC2459"/>
    <w:rsid w:val="00BC4870"/>
    <w:rsid w:val="00BC55E7"/>
    <w:rsid w:val="00BC5E5A"/>
    <w:rsid w:val="00BC5EFE"/>
    <w:rsid w:val="00BC607D"/>
    <w:rsid w:val="00BC6127"/>
    <w:rsid w:val="00BC7327"/>
    <w:rsid w:val="00BC75C2"/>
    <w:rsid w:val="00BC7BDE"/>
    <w:rsid w:val="00BD0786"/>
    <w:rsid w:val="00BD092B"/>
    <w:rsid w:val="00BD1B5C"/>
    <w:rsid w:val="00BD1BF6"/>
    <w:rsid w:val="00BD2085"/>
    <w:rsid w:val="00BD20B4"/>
    <w:rsid w:val="00BD2894"/>
    <w:rsid w:val="00BD2EA9"/>
    <w:rsid w:val="00BD32D4"/>
    <w:rsid w:val="00BD38ED"/>
    <w:rsid w:val="00BD3BF7"/>
    <w:rsid w:val="00BD41B6"/>
    <w:rsid w:val="00BD5ACF"/>
    <w:rsid w:val="00BD5C72"/>
    <w:rsid w:val="00BD6331"/>
    <w:rsid w:val="00BD6E35"/>
    <w:rsid w:val="00BE1454"/>
    <w:rsid w:val="00BE192C"/>
    <w:rsid w:val="00BE33B4"/>
    <w:rsid w:val="00BE38EB"/>
    <w:rsid w:val="00BE3F9A"/>
    <w:rsid w:val="00BE41E1"/>
    <w:rsid w:val="00BE4FCB"/>
    <w:rsid w:val="00BE5C56"/>
    <w:rsid w:val="00BE5E73"/>
    <w:rsid w:val="00BE6361"/>
    <w:rsid w:val="00BE784E"/>
    <w:rsid w:val="00BE7BB1"/>
    <w:rsid w:val="00BF028F"/>
    <w:rsid w:val="00BF0E86"/>
    <w:rsid w:val="00BF1847"/>
    <w:rsid w:val="00BF1FAE"/>
    <w:rsid w:val="00BF228E"/>
    <w:rsid w:val="00BF3BF7"/>
    <w:rsid w:val="00BF44A5"/>
    <w:rsid w:val="00BF4EA7"/>
    <w:rsid w:val="00BF54B6"/>
    <w:rsid w:val="00BF57B0"/>
    <w:rsid w:val="00BF6A0E"/>
    <w:rsid w:val="00BF6A8E"/>
    <w:rsid w:val="00BF7963"/>
    <w:rsid w:val="00C00037"/>
    <w:rsid w:val="00C00179"/>
    <w:rsid w:val="00C0018B"/>
    <w:rsid w:val="00C00237"/>
    <w:rsid w:val="00C009F9"/>
    <w:rsid w:val="00C00ADC"/>
    <w:rsid w:val="00C01242"/>
    <w:rsid w:val="00C01425"/>
    <w:rsid w:val="00C018EB"/>
    <w:rsid w:val="00C01DD7"/>
    <w:rsid w:val="00C02632"/>
    <w:rsid w:val="00C026FE"/>
    <w:rsid w:val="00C02A0D"/>
    <w:rsid w:val="00C03255"/>
    <w:rsid w:val="00C04062"/>
    <w:rsid w:val="00C04088"/>
    <w:rsid w:val="00C04238"/>
    <w:rsid w:val="00C043C4"/>
    <w:rsid w:val="00C055B8"/>
    <w:rsid w:val="00C06CFB"/>
    <w:rsid w:val="00C074E6"/>
    <w:rsid w:val="00C0770C"/>
    <w:rsid w:val="00C077B9"/>
    <w:rsid w:val="00C102E0"/>
    <w:rsid w:val="00C10835"/>
    <w:rsid w:val="00C10ACE"/>
    <w:rsid w:val="00C10BF0"/>
    <w:rsid w:val="00C11AE0"/>
    <w:rsid w:val="00C1236F"/>
    <w:rsid w:val="00C130F3"/>
    <w:rsid w:val="00C139CA"/>
    <w:rsid w:val="00C13C3D"/>
    <w:rsid w:val="00C13F5F"/>
    <w:rsid w:val="00C156FC"/>
    <w:rsid w:val="00C15793"/>
    <w:rsid w:val="00C15BC5"/>
    <w:rsid w:val="00C15FC7"/>
    <w:rsid w:val="00C16859"/>
    <w:rsid w:val="00C171DC"/>
    <w:rsid w:val="00C1748C"/>
    <w:rsid w:val="00C17BA0"/>
    <w:rsid w:val="00C17E49"/>
    <w:rsid w:val="00C208FE"/>
    <w:rsid w:val="00C20C89"/>
    <w:rsid w:val="00C220FC"/>
    <w:rsid w:val="00C222C1"/>
    <w:rsid w:val="00C229AF"/>
    <w:rsid w:val="00C2439D"/>
    <w:rsid w:val="00C2467A"/>
    <w:rsid w:val="00C24AA0"/>
    <w:rsid w:val="00C25D6F"/>
    <w:rsid w:val="00C25F68"/>
    <w:rsid w:val="00C2658C"/>
    <w:rsid w:val="00C2727B"/>
    <w:rsid w:val="00C2727F"/>
    <w:rsid w:val="00C273A5"/>
    <w:rsid w:val="00C27B89"/>
    <w:rsid w:val="00C305DA"/>
    <w:rsid w:val="00C30C80"/>
    <w:rsid w:val="00C31071"/>
    <w:rsid w:val="00C3149A"/>
    <w:rsid w:val="00C320E5"/>
    <w:rsid w:val="00C322AD"/>
    <w:rsid w:val="00C32E01"/>
    <w:rsid w:val="00C33E30"/>
    <w:rsid w:val="00C34F7E"/>
    <w:rsid w:val="00C35FC9"/>
    <w:rsid w:val="00C36686"/>
    <w:rsid w:val="00C366C8"/>
    <w:rsid w:val="00C36EA4"/>
    <w:rsid w:val="00C37060"/>
    <w:rsid w:val="00C37E06"/>
    <w:rsid w:val="00C4013F"/>
    <w:rsid w:val="00C40F2C"/>
    <w:rsid w:val="00C41AC4"/>
    <w:rsid w:val="00C42411"/>
    <w:rsid w:val="00C42B00"/>
    <w:rsid w:val="00C431C8"/>
    <w:rsid w:val="00C43572"/>
    <w:rsid w:val="00C44E0D"/>
    <w:rsid w:val="00C450BD"/>
    <w:rsid w:val="00C45AD0"/>
    <w:rsid w:val="00C46401"/>
    <w:rsid w:val="00C47812"/>
    <w:rsid w:val="00C47C1A"/>
    <w:rsid w:val="00C51B7A"/>
    <w:rsid w:val="00C51EAB"/>
    <w:rsid w:val="00C558A3"/>
    <w:rsid w:val="00C55ED1"/>
    <w:rsid w:val="00C56394"/>
    <w:rsid w:val="00C569DE"/>
    <w:rsid w:val="00C57C76"/>
    <w:rsid w:val="00C618E7"/>
    <w:rsid w:val="00C61F44"/>
    <w:rsid w:val="00C6204D"/>
    <w:rsid w:val="00C6228D"/>
    <w:rsid w:val="00C63125"/>
    <w:rsid w:val="00C63AA2"/>
    <w:rsid w:val="00C64221"/>
    <w:rsid w:val="00C64BDE"/>
    <w:rsid w:val="00C64EFE"/>
    <w:rsid w:val="00C65FA8"/>
    <w:rsid w:val="00C67599"/>
    <w:rsid w:val="00C7050E"/>
    <w:rsid w:val="00C718F2"/>
    <w:rsid w:val="00C719E8"/>
    <w:rsid w:val="00C71FE2"/>
    <w:rsid w:val="00C72692"/>
    <w:rsid w:val="00C739A8"/>
    <w:rsid w:val="00C74CC2"/>
    <w:rsid w:val="00C75275"/>
    <w:rsid w:val="00C75345"/>
    <w:rsid w:val="00C75E4F"/>
    <w:rsid w:val="00C77771"/>
    <w:rsid w:val="00C77FE5"/>
    <w:rsid w:val="00C801EA"/>
    <w:rsid w:val="00C81042"/>
    <w:rsid w:val="00C8126E"/>
    <w:rsid w:val="00C8147C"/>
    <w:rsid w:val="00C8162D"/>
    <w:rsid w:val="00C81A1E"/>
    <w:rsid w:val="00C82B91"/>
    <w:rsid w:val="00C83831"/>
    <w:rsid w:val="00C83A4D"/>
    <w:rsid w:val="00C83F1D"/>
    <w:rsid w:val="00C84B0B"/>
    <w:rsid w:val="00C84BAE"/>
    <w:rsid w:val="00C84FB7"/>
    <w:rsid w:val="00C856EF"/>
    <w:rsid w:val="00C85CD1"/>
    <w:rsid w:val="00C85F3C"/>
    <w:rsid w:val="00C863B5"/>
    <w:rsid w:val="00C876A7"/>
    <w:rsid w:val="00C87D5E"/>
    <w:rsid w:val="00C908AA"/>
    <w:rsid w:val="00C912F9"/>
    <w:rsid w:val="00C9191E"/>
    <w:rsid w:val="00C9211D"/>
    <w:rsid w:val="00C9220A"/>
    <w:rsid w:val="00C9226A"/>
    <w:rsid w:val="00C92FCE"/>
    <w:rsid w:val="00C96012"/>
    <w:rsid w:val="00C9692C"/>
    <w:rsid w:val="00C97486"/>
    <w:rsid w:val="00C97958"/>
    <w:rsid w:val="00CA16D8"/>
    <w:rsid w:val="00CA17FD"/>
    <w:rsid w:val="00CA252B"/>
    <w:rsid w:val="00CA25EC"/>
    <w:rsid w:val="00CA2A32"/>
    <w:rsid w:val="00CA2F15"/>
    <w:rsid w:val="00CA3680"/>
    <w:rsid w:val="00CA36B5"/>
    <w:rsid w:val="00CA38B6"/>
    <w:rsid w:val="00CA3BF3"/>
    <w:rsid w:val="00CA3F83"/>
    <w:rsid w:val="00CA40F9"/>
    <w:rsid w:val="00CA42A5"/>
    <w:rsid w:val="00CA5590"/>
    <w:rsid w:val="00CA5A43"/>
    <w:rsid w:val="00CA653D"/>
    <w:rsid w:val="00CA6E60"/>
    <w:rsid w:val="00CA719A"/>
    <w:rsid w:val="00CA783A"/>
    <w:rsid w:val="00CA7901"/>
    <w:rsid w:val="00CB154B"/>
    <w:rsid w:val="00CB16A4"/>
    <w:rsid w:val="00CB18C4"/>
    <w:rsid w:val="00CB1A4F"/>
    <w:rsid w:val="00CB2B4E"/>
    <w:rsid w:val="00CB2BC1"/>
    <w:rsid w:val="00CB54ED"/>
    <w:rsid w:val="00CB58C4"/>
    <w:rsid w:val="00CB5A19"/>
    <w:rsid w:val="00CB6232"/>
    <w:rsid w:val="00CB68DA"/>
    <w:rsid w:val="00CB7877"/>
    <w:rsid w:val="00CC0FE8"/>
    <w:rsid w:val="00CC1555"/>
    <w:rsid w:val="00CC16A1"/>
    <w:rsid w:val="00CC2664"/>
    <w:rsid w:val="00CC4386"/>
    <w:rsid w:val="00CC45FE"/>
    <w:rsid w:val="00CC5685"/>
    <w:rsid w:val="00CC594D"/>
    <w:rsid w:val="00CC5BD7"/>
    <w:rsid w:val="00CC5F7E"/>
    <w:rsid w:val="00CC6490"/>
    <w:rsid w:val="00CC6989"/>
    <w:rsid w:val="00CC6A5C"/>
    <w:rsid w:val="00CC6DF4"/>
    <w:rsid w:val="00CC7EEB"/>
    <w:rsid w:val="00CD133F"/>
    <w:rsid w:val="00CD26F1"/>
    <w:rsid w:val="00CD27A0"/>
    <w:rsid w:val="00CD2D72"/>
    <w:rsid w:val="00CD2F63"/>
    <w:rsid w:val="00CD47A5"/>
    <w:rsid w:val="00CD4996"/>
    <w:rsid w:val="00CD4D87"/>
    <w:rsid w:val="00CD508C"/>
    <w:rsid w:val="00CD6661"/>
    <w:rsid w:val="00CD67A9"/>
    <w:rsid w:val="00CD6D9E"/>
    <w:rsid w:val="00CD6E8A"/>
    <w:rsid w:val="00CE0E19"/>
    <w:rsid w:val="00CE1813"/>
    <w:rsid w:val="00CE1A01"/>
    <w:rsid w:val="00CE1AAD"/>
    <w:rsid w:val="00CE1F32"/>
    <w:rsid w:val="00CE3E5C"/>
    <w:rsid w:val="00CE42E5"/>
    <w:rsid w:val="00CE5EBE"/>
    <w:rsid w:val="00CE60EE"/>
    <w:rsid w:val="00CE68FE"/>
    <w:rsid w:val="00CE71F3"/>
    <w:rsid w:val="00CF0482"/>
    <w:rsid w:val="00CF0F53"/>
    <w:rsid w:val="00CF10A3"/>
    <w:rsid w:val="00CF19AD"/>
    <w:rsid w:val="00CF1C59"/>
    <w:rsid w:val="00CF1F4A"/>
    <w:rsid w:val="00CF2AF5"/>
    <w:rsid w:val="00CF2E8A"/>
    <w:rsid w:val="00CF3B14"/>
    <w:rsid w:val="00CF4757"/>
    <w:rsid w:val="00CF529F"/>
    <w:rsid w:val="00CF53EE"/>
    <w:rsid w:val="00CF5528"/>
    <w:rsid w:val="00CF6612"/>
    <w:rsid w:val="00CF714F"/>
    <w:rsid w:val="00CF7E20"/>
    <w:rsid w:val="00D00779"/>
    <w:rsid w:val="00D00F64"/>
    <w:rsid w:val="00D0152A"/>
    <w:rsid w:val="00D01953"/>
    <w:rsid w:val="00D02392"/>
    <w:rsid w:val="00D026E9"/>
    <w:rsid w:val="00D02ED3"/>
    <w:rsid w:val="00D0393E"/>
    <w:rsid w:val="00D03EE2"/>
    <w:rsid w:val="00D04324"/>
    <w:rsid w:val="00D04EB7"/>
    <w:rsid w:val="00D06EC0"/>
    <w:rsid w:val="00D0711E"/>
    <w:rsid w:val="00D07E25"/>
    <w:rsid w:val="00D10471"/>
    <w:rsid w:val="00D106A1"/>
    <w:rsid w:val="00D107F7"/>
    <w:rsid w:val="00D12576"/>
    <w:rsid w:val="00D12970"/>
    <w:rsid w:val="00D12CCE"/>
    <w:rsid w:val="00D1343D"/>
    <w:rsid w:val="00D138AF"/>
    <w:rsid w:val="00D147BE"/>
    <w:rsid w:val="00D14A13"/>
    <w:rsid w:val="00D15195"/>
    <w:rsid w:val="00D15EDF"/>
    <w:rsid w:val="00D16303"/>
    <w:rsid w:val="00D16883"/>
    <w:rsid w:val="00D168C6"/>
    <w:rsid w:val="00D16D3B"/>
    <w:rsid w:val="00D16F6A"/>
    <w:rsid w:val="00D17323"/>
    <w:rsid w:val="00D17621"/>
    <w:rsid w:val="00D20508"/>
    <w:rsid w:val="00D20980"/>
    <w:rsid w:val="00D219F3"/>
    <w:rsid w:val="00D220CA"/>
    <w:rsid w:val="00D22857"/>
    <w:rsid w:val="00D22A57"/>
    <w:rsid w:val="00D22C02"/>
    <w:rsid w:val="00D22D12"/>
    <w:rsid w:val="00D231AB"/>
    <w:rsid w:val="00D2331D"/>
    <w:rsid w:val="00D246E2"/>
    <w:rsid w:val="00D247DE"/>
    <w:rsid w:val="00D273BB"/>
    <w:rsid w:val="00D30964"/>
    <w:rsid w:val="00D3137D"/>
    <w:rsid w:val="00D323E7"/>
    <w:rsid w:val="00D34434"/>
    <w:rsid w:val="00D34CD8"/>
    <w:rsid w:val="00D34F52"/>
    <w:rsid w:val="00D360CF"/>
    <w:rsid w:val="00D36232"/>
    <w:rsid w:val="00D3652B"/>
    <w:rsid w:val="00D3669F"/>
    <w:rsid w:val="00D36B09"/>
    <w:rsid w:val="00D36EBA"/>
    <w:rsid w:val="00D4004E"/>
    <w:rsid w:val="00D40056"/>
    <w:rsid w:val="00D4151F"/>
    <w:rsid w:val="00D41C88"/>
    <w:rsid w:val="00D4341E"/>
    <w:rsid w:val="00D434AB"/>
    <w:rsid w:val="00D4386F"/>
    <w:rsid w:val="00D43E0D"/>
    <w:rsid w:val="00D442CB"/>
    <w:rsid w:val="00D4451B"/>
    <w:rsid w:val="00D45D57"/>
    <w:rsid w:val="00D468D4"/>
    <w:rsid w:val="00D473EE"/>
    <w:rsid w:val="00D47A32"/>
    <w:rsid w:val="00D506CB"/>
    <w:rsid w:val="00D50D16"/>
    <w:rsid w:val="00D51391"/>
    <w:rsid w:val="00D51D9C"/>
    <w:rsid w:val="00D5215A"/>
    <w:rsid w:val="00D525E6"/>
    <w:rsid w:val="00D541BC"/>
    <w:rsid w:val="00D5484A"/>
    <w:rsid w:val="00D54C46"/>
    <w:rsid w:val="00D550FF"/>
    <w:rsid w:val="00D553CD"/>
    <w:rsid w:val="00D5595C"/>
    <w:rsid w:val="00D55B31"/>
    <w:rsid w:val="00D5603A"/>
    <w:rsid w:val="00D5610D"/>
    <w:rsid w:val="00D5754F"/>
    <w:rsid w:val="00D57FCA"/>
    <w:rsid w:val="00D600D3"/>
    <w:rsid w:val="00D60529"/>
    <w:rsid w:val="00D61052"/>
    <w:rsid w:val="00D61542"/>
    <w:rsid w:val="00D6213E"/>
    <w:rsid w:val="00D621FB"/>
    <w:rsid w:val="00D62AD3"/>
    <w:rsid w:val="00D62E45"/>
    <w:rsid w:val="00D62EFF"/>
    <w:rsid w:val="00D636A7"/>
    <w:rsid w:val="00D63CBD"/>
    <w:rsid w:val="00D645A9"/>
    <w:rsid w:val="00D660D6"/>
    <w:rsid w:val="00D669A4"/>
    <w:rsid w:val="00D66CC7"/>
    <w:rsid w:val="00D6705E"/>
    <w:rsid w:val="00D67C57"/>
    <w:rsid w:val="00D67D8A"/>
    <w:rsid w:val="00D71142"/>
    <w:rsid w:val="00D72912"/>
    <w:rsid w:val="00D7352D"/>
    <w:rsid w:val="00D7455D"/>
    <w:rsid w:val="00D756A5"/>
    <w:rsid w:val="00D766C7"/>
    <w:rsid w:val="00D7685E"/>
    <w:rsid w:val="00D77C6D"/>
    <w:rsid w:val="00D81AD3"/>
    <w:rsid w:val="00D82871"/>
    <w:rsid w:val="00D8305E"/>
    <w:rsid w:val="00D83BF6"/>
    <w:rsid w:val="00D83E4D"/>
    <w:rsid w:val="00D84139"/>
    <w:rsid w:val="00D858A8"/>
    <w:rsid w:val="00D85D96"/>
    <w:rsid w:val="00D86577"/>
    <w:rsid w:val="00D86BDC"/>
    <w:rsid w:val="00D87B34"/>
    <w:rsid w:val="00D90930"/>
    <w:rsid w:val="00D91048"/>
    <w:rsid w:val="00D91532"/>
    <w:rsid w:val="00D91EC4"/>
    <w:rsid w:val="00D924E7"/>
    <w:rsid w:val="00D929B3"/>
    <w:rsid w:val="00D929C1"/>
    <w:rsid w:val="00D92D60"/>
    <w:rsid w:val="00D931FA"/>
    <w:rsid w:val="00D932D1"/>
    <w:rsid w:val="00D93359"/>
    <w:rsid w:val="00D93479"/>
    <w:rsid w:val="00D935E7"/>
    <w:rsid w:val="00D94061"/>
    <w:rsid w:val="00D945E1"/>
    <w:rsid w:val="00D9505F"/>
    <w:rsid w:val="00D962F0"/>
    <w:rsid w:val="00D96451"/>
    <w:rsid w:val="00D96AF0"/>
    <w:rsid w:val="00D97809"/>
    <w:rsid w:val="00DA1B21"/>
    <w:rsid w:val="00DA25B0"/>
    <w:rsid w:val="00DA296B"/>
    <w:rsid w:val="00DA2CB9"/>
    <w:rsid w:val="00DA2D3B"/>
    <w:rsid w:val="00DA3ACB"/>
    <w:rsid w:val="00DA3D81"/>
    <w:rsid w:val="00DA4208"/>
    <w:rsid w:val="00DA4252"/>
    <w:rsid w:val="00DA515F"/>
    <w:rsid w:val="00DA5527"/>
    <w:rsid w:val="00DA556E"/>
    <w:rsid w:val="00DA5ABF"/>
    <w:rsid w:val="00DA715C"/>
    <w:rsid w:val="00DA76C0"/>
    <w:rsid w:val="00DA7D8E"/>
    <w:rsid w:val="00DB038A"/>
    <w:rsid w:val="00DB0EE7"/>
    <w:rsid w:val="00DB18C3"/>
    <w:rsid w:val="00DB2A46"/>
    <w:rsid w:val="00DB2BAA"/>
    <w:rsid w:val="00DB2CCF"/>
    <w:rsid w:val="00DB2FF9"/>
    <w:rsid w:val="00DB35E5"/>
    <w:rsid w:val="00DB3AFA"/>
    <w:rsid w:val="00DB4B88"/>
    <w:rsid w:val="00DB5246"/>
    <w:rsid w:val="00DB56A5"/>
    <w:rsid w:val="00DB5F8B"/>
    <w:rsid w:val="00DB62E1"/>
    <w:rsid w:val="00DB69B3"/>
    <w:rsid w:val="00DB6D34"/>
    <w:rsid w:val="00DB6D73"/>
    <w:rsid w:val="00DB6ED5"/>
    <w:rsid w:val="00DC1012"/>
    <w:rsid w:val="00DC103A"/>
    <w:rsid w:val="00DC113C"/>
    <w:rsid w:val="00DC1679"/>
    <w:rsid w:val="00DC1CBC"/>
    <w:rsid w:val="00DC1E4E"/>
    <w:rsid w:val="00DC25FF"/>
    <w:rsid w:val="00DC2B51"/>
    <w:rsid w:val="00DC35BB"/>
    <w:rsid w:val="00DC4B2C"/>
    <w:rsid w:val="00DC5D23"/>
    <w:rsid w:val="00DC5FD1"/>
    <w:rsid w:val="00DC67C7"/>
    <w:rsid w:val="00DC70F5"/>
    <w:rsid w:val="00DC76F3"/>
    <w:rsid w:val="00DD0167"/>
    <w:rsid w:val="00DD09A1"/>
    <w:rsid w:val="00DD0C93"/>
    <w:rsid w:val="00DD0F1C"/>
    <w:rsid w:val="00DD2579"/>
    <w:rsid w:val="00DD2DC5"/>
    <w:rsid w:val="00DD2DCC"/>
    <w:rsid w:val="00DD337A"/>
    <w:rsid w:val="00DD3B0A"/>
    <w:rsid w:val="00DD3DDD"/>
    <w:rsid w:val="00DD43D6"/>
    <w:rsid w:val="00DD4BFC"/>
    <w:rsid w:val="00DD4C96"/>
    <w:rsid w:val="00DD63DB"/>
    <w:rsid w:val="00DD684E"/>
    <w:rsid w:val="00DD7066"/>
    <w:rsid w:val="00DD7332"/>
    <w:rsid w:val="00DE01EB"/>
    <w:rsid w:val="00DE12E1"/>
    <w:rsid w:val="00DE23CE"/>
    <w:rsid w:val="00DE3D07"/>
    <w:rsid w:val="00DE3FC5"/>
    <w:rsid w:val="00DE443B"/>
    <w:rsid w:val="00DE4A76"/>
    <w:rsid w:val="00DE66BC"/>
    <w:rsid w:val="00DE66CC"/>
    <w:rsid w:val="00DE6C08"/>
    <w:rsid w:val="00DE6DD3"/>
    <w:rsid w:val="00DE706F"/>
    <w:rsid w:val="00DE76B8"/>
    <w:rsid w:val="00DE7758"/>
    <w:rsid w:val="00DE7D03"/>
    <w:rsid w:val="00DF175A"/>
    <w:rsid w:val="00DF1B63"/>
    <w:rsid w:val="00DF1DF4"/>
    <w:rsid w:val="00DF2DCD"/>
    <w:rsid w:val="00DF3184"/>
    <w:rsid w:val="00DF337A"/>
    <w:rsid w:val="00DF3495"/>
    <w:rsid w:val="00DF3949"/>
    <w:rsid w:val="00DF43C8"/>
    <w:rsid w:val="00DF53A0"/>
    <w:rsid w:val="00DF6B65"/>
    <w:rsid w:val="00DF71E1"/>
    <w:rsid w:val="00DF7807"/>
    <w:rsid w:val="00DF7A1F"/>
    <w:rsid w:val="00E00521"/>
    <w:rsid w:val="00E01ECB"/>
    <w:rsid w:val="00E02317"/>
    <w:rsid w:val="00E0328A"/>
    <w:rsid w:val="00E03A50"/>
    <w:rsid w:val="00E03D71"/>
    <w:rsid w:val="00E04020"/>
    <w:rsid w:val="00E04112"/>
    <w:rsid w:val="00E04DBF"/>
    <w:rsid w:val="00E04EA7"/>
    <w:rsid w:val="00E05D6C"/>
    <w:rsid w:val="00E05DFE"/>
    <w:rsid w:val="00E05E10"/>
    <w:rsid w:val="00E0624B"/>
    <w:rsid w:val="00E063E7"/>
    <w:rsid w:val="00E066D8"/>
    <w:rsid w:val="00E10DE4"/>
    <w:rsid w:val="00E12900"/>
    <w:rsid w:val="00E137BA"/>
    <w:rsid w:val="00E13B18"/>
    <w:rsid w:val="00E13F8D"/>
    <w:rsid w:val="00E141CD"/>
    <w:rsid w:val="00E143EA"/>
    <w:rsid w:val="00E14849"/>
    <w:rsid w:val="00E14FD2"/>
    <w:rsid w:val="00E1593F"/>
    <w:rsid w:val="00E15C78"/>
    <w:rsid w:val="00E1604F"/>
    <w:rsid w:val="00E16A3F"/>
    <w:rsid w:val="00E209CB"/>
    <w:rsid w:val="00E2114E"/>
    <w:rsid w:val="00E21578"/>
    <w:rsid w:val="00E21E2E"/>
    <w:rsid w:val="00E22CAB"/>
    <w:rsid w:val="00E23FEC"/>
    <w:rsid w:val="00E24AAC"/>
    <w:rsid w:val="00E250C3"/>
    <w:rsid w:val="00E25595"/>
    <w:rsid w:val="00E2589B"/>
    <w:rsid w:val="00E259FB"/>
    <w:rsid w:val="00E25C3A"/>
    <w:rsid w:val="00E25D23"/>
    <w:rsid w:val="00E265D7"/>
    <w:rsid w:val="00E26BA2"/>
    <w:rsid w:val="00E30573"/>
    <w:rsid w:val="00E30B12"/>
    <w:rsid w:val="00E310B8"/>
    <w:rsid w:val="00E312F6"/>
    <w:rsid w:val="00E31AA9"/>
    <w:rsid w:val="00E31B97"/>
    <w:rsid w:val="00E33E60"/>
    <w:rsid w:val="00E350A7"/>
    <w:rsid w:val="00E35DAE"/>
    <w:rsid w:val="00E366F2"/>
    <w:rsid w:val="00E370B2"/>
    <w:rsid w:val="00E37322"/>
    <w:rsid w:val="00E375EB"/>
    <w:rsid w:val="00E37623"/>
    <w:rsid w:val="00E377B9"/>
    <w:rsid w:val="00E40680"/>
    <w:rsid w:val="00E40A40"/>
    <w:rsid w:val="00E41509"/>
    <w:rsid w:val="00E4175B"/>
    <w:rsid w:val="00E41A7E"/>
    <w:rsid w:val="00E429CD"/>
    <w:rsid w:val="00E42B04"/>
    <w:rsid w:val="00E42C44"/>
    <w:rsid w:val="00E437EF"/>
    <w:rsid w:val="00E43B92"/>
    <w:rsid w:val="00E46BA6"/>
    <w:rsid w:val="00E473B5"/>
    <w:rsid w:val="00E47963"/>
    <w:rsid w:val="00E47BD9"/>
    <w:rsid w:val="00E50C63"/>
    <w:rsid w:val="00E50DB8"/>
    <w:rsid w:val="00E52D07"/>
    <w:rsid w:val="00E5401D"/>
    <w:rsid w:val="00E546CD"/>
    <w:rsid w:val="00E54726"/>
    <w:rsid w:val="00E54DB9"/>
    <w:rsid w:val="00E5516D"/>
    <w:rsid w:val="00E5529F"/>
    <w:rsid w:val="00E55400"/>
    <w:rsid w:val="00E568AF"/>
    <w:rsid w:val="00E569ED"/>
    <w:rsid w:val="00E570C2"/>
    <w:rsid w:val="00E5745F"/>
    <w:rsid w:val="00E603FE"/>
    <w:rsid w:val="00E60943"/>
    <w:rsid w:val="00E60BB9"/>
    <w:rsid w:val="00E61101"/>
    <w:rsid w:val="00E61541"/>
    <w:rsid w:val="00E61912"/>
    <w:rsid w:val="00E61ABE"/>
    <w:rsid w:val="00E633D3"/>
    <w:rsid w:val="00E63627"/>
    <w:rsid w:val="00E6371B"/>
    <w:rsid w:val="00E6455B"/>
    <w:rsid w:val="00E64656"/>
    <w:rsid w:val="00E65E00"/>
    <w:rsid w:val="00E67670"/>
    <w:rsid w:val="00E67BB9"/>
    <w:rsid w:val="00E70B2D"/>
    <w:rsid w:val="00E70F46"/>
    <w:rsid w:val="00E71CEE"/>
    <w:rsid w:val="00E71D08"/>
    <w:rsid w:val="00E724A3"/>
    <w:rsid w:val="00E74D7F"/>
    <w:rsid w:val="00E75957"/>
    <w:rsid w:val="00E75AD7"/>
    <w:rsid w:val="00E75B65"/>
    <w:rsid w:val="00E7634A"/>
    <w:rsid w:val="00E76833"/>
    <w:rsid w:val="00E76A9B"/>
    <w:rsid w:val="00E76C14"/>
    <w:rsid w:val="00E77B8C"/>
    <w:rsid w:val="00E77FF8"/>
    <w:rsid w:val="00E80137"/>
    <w:rsid w:val="00E8048A"/>
    <w:rsid w:val="00E80DA0"/>
    <w:rsid w:val="00E819BC"/>
    <w:rsid w:val="00E81EEC"/>
    <w:rsid w:val="00E82311"/>
    <w:rsid w:val="00E82693"/>
    <w:rsid w:val="00E82CFA"/>
    <w:rsid w:val="00E833E1"/>
    <w:rsid w:val="00E83E69"/>
    <w:rsid w:val="00E84050"/>
    <w:rsid w:val="00E8417D"/>
    <w:rsid w:val="00E84725"/>
    <w:rsid w:val="00E84B97"/>
    <w:rsid w:val="00E856AD"/>
    <w:rsid w:val="00E85713"/>
    <w:rsid w:val="00E85714"/>
    <w:rsid w:val="00E85DE8"/>
    <w:rsid w:val="00E86564"/>
    <w:rsid w:val="00E86862"/>
    <w:rsid w:val="00E874DD"/>
    <w:rsid w:val="00E87765"/>
    <w:rsid w:val="00E87B16"/>
    <w:rsid w:val="00E9060C"/>
    <w:rsid w:val="00E9068C"/>
    <w:rsid w:val="00E914D6"/>
    <w:rsid w:val="00E91778"/>
    <w:rsid w:val="00E918C1"/>
    <w:rsid w:val="00E91BC7"/>
    <w:rsid w:val="00E91FB3"/>
    <w:rsid w:val="00E933A0"/>
    <w:rsid w:val="00E94602"/>
    <w:rsid w:val="00E95C85"/>
    <w:rsid w:val="00E96DCF"/>
    <w:rsid w:val="00E977C3"/>
    <w:rsid w:val="00EA14B2"/>
    <w:rsid w:val="00EA3097"/>
    <w:rsid w:val="00EA37B2"/>
    <w:rsid w:val="00EA3B1F"/>
    <w:rsid w:val="00EA40C1"/>
    <w:rsid w:val="00EA500D"/>
    <w:rsid w:val="00EA5857"/>
    <w:rsid w:val="00EA5E55"/>
    <w:rsid w:val="00EA65C2"/>
    <w:rsid w:val="00EB1726"/>
    <w:rsid w:val="00EB1E62"/>
    <w:rsid w:val="00EB2D16"/>
    <w:rsid w:val="00EB3A09"/>
    <w:rsid w:val="00EB4B8D"/>
    <w:rsid w:val="00EB4D72"/>
    <w:rsid w:val="00EB57CA"/>
    <w:rsid w:val="00EB6097"/>
    <w:rsid w:val="00EB65D0"/>
    <w:rsid w:val="00EB7AFB"/>
    <w:rsid w:val="00EB7B4B"/>
    <w:rsid w:val="00EB7EC2"/>
    <w:rsid w:val="00EC024A"/>
    <w:rsid w:val="00EC0369"/>
    <w:rsid w:val="00EC13C0"/>
    <w:rsid w:val="00EC1F78"/>
    <w:rsid w:val="00EC216D"/>
    <w:rsid w:val="00EC226E"/>
    <w:rsid w:val="00EC28E4"/>
    <w:rsid w:val="00EC2A59"/>
    <w:rsid w:val="00EC2B16"/>
    <w:rsid w:val="00EC2C8B"/>
    <w:rsid w:val="00EC2DBA"/>
    <w:rsid w:val="00EC361C"/>
    <w:rsid w:val="00EC3F9E"/>
    <w:rsid w:val="00EC5C9E"/>
    <w:rsid w:val="00EC5DCD"/>
    <w:rsid w:val="00EC6F7E"/>
    <w:rsid w:val="00EC7038"/>
    <w:rsid w:val="00EC74A4"/>
    <w:rsid w:val="00EC7924"/>
    <w:rsid w:val="00ED08EC"/>
    <w:rsid w:val="00ED0AE8"/>
    <w:rsid w:val="00ED0C4E"/>
    <w:rsid w:val="00ED1248"/>
    <w:rsid w:val="00ED14A5"/>
    <w:rsid w:val="00ED1ADD"/>
    <w:rsid w:val="00ED2186"/>
    <w:rsid w:val="00ED21DC"/>
    <w:rsid w:val="00ED2923"/>
    <w:rsid w:val="00ED30D8"/>
    <w:rsid w:val="00ED32A3"/>
    <w:rsid w:val="00ED3501"/>
    <w:rsid w:val="00ED35E1"/>
    <w:rsid w:val="00ED3E0D"/>
    <w:rsid w:val="00ED4AE2"/>
    <w:rsid w:val="00ED5885"/>
    <w:rsid w:val="00ED5FE7"/>
    <w:rsid w:val="00ED6062"/>
    <w:rsid w:val="00ED6091"/>
    <w:rsid w:val="00ED6BA3"/>
    <w:rsid w:val="00ED6D2F"/>
    <w:rsid w:val="00ED6F1D"/>
    <w:rsid w:val="00ED72F7"/>
    <w:rsid w:val="00ED7993"/>
    <w:rsid w:val="00ED7CEB"/>
    <w:rsid w:val="00ED7CFD"/>
    <w:rsid w:val="00EE03F4"/>
    <w:rsid w:val="00EE1A9C"/>
    <w:rsid w:val="00EE1F25"/>
    <w:rsid w:val="00EE2342"/>
    <w:rsid w:val="00EE23A9"/>
    <w:rsid w:val="00EE242E"/>
    <w:rsid w:val="00EE24C6"/>
    <w:rsid w:val="00EE5089"/>
    <w:rsid w:val="00EE5238"/>
    <w:rsid w:val="00EE52C4"/>
    <w:rsid w:val="00EE54F8"/>
    <w:rsid w:val="00EE5DB3"/>
    <w:rsid w:val="00EE6175"/>
    <w:rsid w:val="00EE6886"/>
    <w:rsid w:val="00EE6BDC"/>
    <w:rsid w:val="00EE7071"/>
    <w:rsid w:val="00EE70F7"/>
    <w:rsid w:val="00EE7A56"/>
    <w:rsid w:val="00EE7B5D"/>
    <w:rsid w:val="00EE7CAF"/>
    <w:rsid w:val="00EF00B5"/>
    <w:rsid w:val="00EF00FB"/>
    <w:rsid w:val="00EF0F15"/>
    <w:rsid w:val="00EF1BB6"/>
    <w:rsid w:val="00EF2F5F"/>
    <w:rsid w:val="00EF412B"/>
    <w:rsid w:val="00EF4B77"/>
    <w:rsid w:val="00EF4F81"/>
    <w:rsid w:val="00EF56E0"/>
    <w:rsid w:val="00EF5C05"/>
    <w:rsid w:val="00EF664C"/>
    <w:rsid w:val="00EF7753"/>
    <w:rsid w:val="00F0054B"/>
    <w:rsid w:val="00F00B76"/>
    <w:rsid w:val="00F00D06"/>
    <w:rsid w:val="00F010A5"/>
    <w:rsid w:val="00F019DC"/>
    <w:rsid w:val="00F020D7"/>
    <w:rsid w:val="00F02103"/>
    <w:rsid w:val="00F02407"/>
    <w:rsid w:val="00F02C41"/>
    <w:rsid w:val="00F03126"/>
    <w:rsid w:val="00F05245"/>
    <w:rsid w:val="00F05816"/>
    <w:rsid w:val="00F058DA"/>
    <w:rsid w:val="00F05939"/>
    <w:rsid w:val="00F06C03"/>
    <w:rsid w:val="00F06D20"/>
    <w:rsid w:val="00F07C43"/>
    <w:rsid w:val="00F11E36"/>
    <w:rsid w:val="00F1372B"/>
    <w:rsid w:val="00F13932"/>
    <w:rsid w:val="00F139FC"/>
    <w:rsid w:val="00F13A86"/>
    <w:rsid w:val="00F13EE1"/>
    <w:rsid w:val="00F142A9"/>
    <w:rsid w:val="00F149E5"/>
    <w:rsid w:val="00F153C4"/>
    <w:rsid w:val="00F1570B"/>
    <w:rsid w:val="00F15B74"/>
    <w:rsid w:val="00F16168"/>
    <w:rsid w:val="00F17256"/>
    <w:rsid w:val="00F172A8"/>
    <w:rsid w:val="00F20C28"/>
    <w:rsid w:val="00F2108B"/>
    <w:rsid w:val="00F22969"/>
    <w:rsid w:val="00F22D4A"/>
    <w:rsid w:val="00F22E8F"/>
    <w:rsid w:val="00F230D2"/>
    <w:rsid w:val="00F234BE"/>
    <w:rsid w:val="00F246A4"/>
    <w:rsid w:val="00F24A23"/>
    <w:rsid w:val="00F255A8"/>
    <w:rsid w:val="00F25681"/>
    <w:rsid w:val="00F25B46"/>
    <w:rsid w:val="00F267F7"/>
    <w:rsid w:val="00F273EB"/>
    <w:rsid w:val="00F30063"/>
    <w:rsid w:val="00F303AB"/>
    <w:rsid w:val="00F3055B"/>
    <w:rsid w:val="00F30566"/>
    <w:rsid w:val="00F31189"/>
    <w:rsid w:val="00F319E6"/>
    <w:rsid w:val="00F31DAF"/>
    <w:rsid w:val="00F330BF"/>
    <w:rsid w:val="00F34F85"/>
    <w:rsid w:val="00F35546"/>
    <w:rsid w:val="00F3704D"/>
    <w:rsid w:val="00F378A0"/>
    <w:rsid w:val="00F41209"/>
    <w:rsid w:val="00F42C9E"/>
    <w:rsid w:val="00F42E04"/>
    <w:rsid w:val="00F43886"/>
    <w:rsid w:val="00F45014"/>
    <w:rsid w:val="00F45067"/>
    <w:rsid w:val="00F451D9"/>
    <w:rsid w:val="00F4773A"/>
    <w:rsid w:val="00F47D25"/>
    <w:rsid w:val="00F5102D"/>
    <w:rsid w:val="00F510F5"/>
    <w:rsid w:val="00F5123A"/>
    <w:rsid w:val="00F51F10"/>
    <w:rsid w:val="00F52880"/>
    <w:rsid w:val="00F52CE0"/>
    <w:rsid w:val="00F53AD9"/>
    <w:rsid w:val="00F53B44"/>
    <w:rsid w:val="00F53EDE"/>
    <w:rsid w:val="00F55898"/>
    <w:rsid w:val="00F562E9"/>
    <w:rsid w:val="00F56353"/>
    <w:rsid w:val="00F56E1B"/>
    <w:rsid w:val="00F61F49"/>
    <w:rsid w:val="00F6214C"/>
    <w:rsid w:val="00F62320"/>
    <w:rsid w:val="00F62E3D"/>
    <w:rsid w:val="00F6355E"/>
    <w:rsid w:val="00F6365F"/>
    <w:rsid w:val="00F646D7"/>
    <w:rsid w:val="00F64977"/>
    <w:rsid w:val="00F64E0A"/>
    <w:rsid w:val="00F6515E"/>
    <w:rsid w:val="00F65C01"/>
    <w:rsid w:val="00F66078"/>
    <w:rsid w:val="00F66170"/>
    <w:rsid w:val="00F66727"/>
    <w:rsid w:val="00F70633"/>
    <w:rsid w:val="00F7071A"/>
    <w:rsid w:val="00F715FC"/>
    <w:rsid w:val="00F71A50"/>
    <w:rsid w:val="00F72605"/>
    <w:rsid w:val="00F72840"/>
    <w:rsid w:val="00F73C81"/>
    <w:rsid w:val="00F7458E"/>
    <w:rsid w:val="00F754DA"/>
    <w:rsid w:val="00F779DD"/>
    <w:rsid w:val="00F77B7F"/>
    <w:rsid w:val="00F8055B"/>
    <w:rsid w:val="00F820FA"/>
    <w:rsid w:val="00F8266A"/>
    <w:rsid w:val="00F827B8"/>
    <w:rsid w:val="00F83001"/>
    <w:rsid w:val="00F84384"/>
    <w:rsid w:val="00F84889"/>
    <w:rsid w:val="00F85173"/>
    <w:rsid w:val="00F85280"/>
    <w:rsid w:val="00F866AC"/>
    <w:rsid w:val="00F866E7"/>
    <w:rsid w:val="00F86B5F"/>
    <w:rsid w:val="00F873DF"/>
    <w:rsid w:val="00F87B51"/>
    <w:rsid w:val="00F9025A"/>
    <w:rsid w:val="00F904E6"/>
    <w:rsid w:val="00F91BEA"/>
    <w:rsid w:val="00F92D43"/>
    <w:rsid w:val="00F92DDA"/>
    <w:rsid w:val="00F938A9"/>
    <w:rsid w:val="00F941B5"/>
    <w:rsid w:val="00F94417"/>
    <w:rsid w:val="00F951BE"/>
    <w:rsid w:val="00F9592A"/>
    <w:rsid w:val="00F95E7D"/>
    <w:rsid w:val="00FA0C79"/>
    <w:rsid w:val="00FA149E"/>
    <w:rsid w:val="00FA2691"/>
    <w:rsid w:val="00FA3B1C"/>
    <w:rsid w:val="00FA4F5D"/>
    <w:rsid w:val="00FA65A1"/>
    <w:rsid w:val="00FA6996"/>
    <w:rsid w:val="00FB09FD"/>
    <w:rsid w:val="00FB1FCA"/>
    <w:rsid w:val="00FB206B"/>
    <w:rsid w:val="00FB22DD"/>
    <w:rsid w:val="00FB2DFE"/>
    <w:rsid w:val="00FB3494"/>
    <w:rsid w:val="00FB3BCC"/>
    <w:rsid w:val="00FB3C9F"/>
    <w:rsid w:val="00FB40FA"/>
    <w:rsid w:val="00FB4E13"/>
    <w:rsid w:val="00FB5129"/>
    <w:rsid w:val="00FB576E"/>
    <w:rsid w:val="00FB594F"/>
    <w:rsid w:val="00FB5D49"/>
    <w:rsid w:val="00FB5FF0"/>
    <w:rsid w:val="00FC0153"/>
    <w:rsid w:val="00FC015E"/>
    <w:rsid w:val="00FC073C"/>
    <w:rsid w:val="00FC0F9D"/>
    <w:rsid w:val="00FC131E"/>
    <w:rsid w:val="00FC1D97"/>
    <w:rsid w:val="00FC24CE"/>
    <w:rsid w:val="00FC39DB"/>
    <w:rsid w:val="00FC4C6A"/>
    <w:rsid w:val="00FC5A4E"/>
    <w:rsid w:val="00FC6DEA"/>
    <w:rsid w:val="00FC7671"/>
    <w:rsid w:val="00FC7CEB"/>
    <w:rsid w:val="00FC7D08"/>
    <w:rsid w:val="00FD040A"/>
    <w:rsid w:val="00FD12BA"/>
    <w:rsid w:val="00FD15C8"/>
    <w:rsid w:val="00FD2B4A"/>
    <w:rsid w:val="00FD3E0A"/>
    <w:rsid w:val="00FD492B"/>
    <w:rsid w:val="00FD511C"/>
    <w:rsid w:val="00FD5E8C"/>
    <w:rsid w:val="00FD6F04"/>
    <w:rsid w:val="00FD76D8"/>
    <w:rsid w:val="00FE0C4C"/>
    <w:rsid w:val="00FE0EDE"/>
    <w:rsid w:val="00FE1941"/>
    <w:rsid w:val="00FE22AA"/>
    <w:rsid w:val="00FE22C2"/>
    <w:rsid w:val="00FE5203"/>
    <w:rsid w:val="00FE558D"/>
    <w:rsid w:val="00FE5E12"/>
    <w:rsid w:val="00FE5F30"/>
    <w:rsid w:val="00FE6237"/>
    <w:rsid w:val="00FF00BE"/>
    <w:rsid w:val="00FF0443"/>
    <w:rsid w:val="00FF1440"/>
    <w:rsid w:val="00FF2F79"/>
    <w:rsid w:val="00FF4120"/>
    <w:rsid w:val="00FF4137"/>
    <w:rsid w:val="00FF46B1"/>
    <w:rsid w:val="00FF4A64"/>
    <w:rsid w:val="00FF55F4"/>
    <w:rsid w:val="00FF5602"/>
    <w:rsid w:val="00FF5649"/>
    <w:rsid w:val="00FF73DD"/>
    <w:rsid w:val="00FF7D50"/>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4337">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C11EF"/>
    <w:pPr>
      <w:widowControl w:val="0"/>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E977C3"/>
    <w:pPr>
      <w:tabs>
        <w:tab w:val="center" w:pos="4252"/>
        <w:tab w:val="right" w:pos="8504"/>
      </w:tabs>
      <w:snapToGrid w:val="0"/>
    </w:pPr>
  </w:style>
  <w:style w:type="character" w:customStyle="1" w:styleId="a4">
    <w:name w:val="ヘッダー (文字)"/>
    <w:basedOn w:val="a0"/>
    <w:link w:val="a3"/>
    <w:rsid w:val="00E977C3"/>
  </w:style>
  <w:style w:type="paragraph" w:styleId="a5">
    <w:name w:val="footer"/>
    <w:basedOn w:val="a"/>
    <w:link w:val="a6"/>
    <w:unhideWhenUsed/>
    <w:rsid w:val="00E977C3"/>
    <w:pPr>
      <w:tabs>
        <w:tab w:val="center" w:pos="4252"/>
        <w:tab w:val="right" w:pos="8504"/>
      </w:tabs>
      <w:snapToGrid w:val="0"/>
    </w:pPr>
  </w:style>
  <w:style w:type="character" w:customStyle="1" w:styleId="a6">
    <w:name w:val="フッター (文字)"/>
    <w:basedOn w:val="a0"/>
    <w:link w:val="a5"/>
    <w:rsid w:val="00E977C3"/>
  </w:style>
  <w:style w:type="character" w:styleId="a7">
    <w:name w:val="line number"/>
    <w:basedOn w:val="a0"/>
    <w:uiPriority w:val="99"/>
    <w:semiHidden/>
    <w:unhideWhenUsed/>
    <w:rsid w:val="007D54EB"/>
  </w:style>
  <w:style w:type="paragraph" w:styleId="a8">
    <w:name w:val="Body Text"/>
    <w:basedOn w:val="a"/>
    <w:link w:val="a9"/>
    <w:semiHidden/>
    <w:rsid w:val="007C11EF"/>
    <w:rPr>
      <w:color w:val="000000"/>
    </w:rPr>
  </w:style>
  <w:style w:type="character" w:customStyle="1" w:styleId="a9">
    <w:name w:val="本文 (文字)"/>
    <w:basedOn w:val="a0"/>
    <w:link w:val="a8"/>
    <w:semiHidden/>
    <w:rsid w:val="007C11EF"/>
    <w:rPr>
      <w:rFonts w:ascii="Century" w:eastAsia="ＭＳ 明朝" w:hAnsi="Century" w:cs="Times New Roman"/>
      <w:color w:val="00000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da\AppData\Roaming\Microsoft\Templates\&#38651;&#25731;&#25991;&#24235;&#12486;&#12531;&#12503;&#12524;&#12540;&#12488;.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C13DCE3-B4D7-40DB-B210-D1DA0B89E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電撃文庫テンプレート.dotx</Template>
  <TotalTime>23</TotalTime>
  <Pages>2</Pages>
  <Words>111</Words>
  <Characters>111</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112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2015-04-22T11:30:00Z</dcterms:created>
  <dcterms:modified xsi:type="dcterms:W3CDTF">2017-01-10T18:39:00Z</dcterms:modified>
</cp:coreProperties>
</file>